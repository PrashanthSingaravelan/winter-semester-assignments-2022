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0AF82760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p w14:paraId="2906F52A" w14:textId="3BC0BC9E" w:rsidR="005854DB" w:rsidRPr="005854DB" w:rsidRDefault="00D83353" w:rsidP="00D83353">
            <w:pPr>
              <w:pStyle w:val="Title"/>
              <w:numPr>
                <w:ilvl w:val="0"/>
                <w:numId w:val="47"/>
              </w:numPr>
              <w:jc w:val="left"/>
            </w:pPr>
            <w:bookmarkStart w:id="0" w:name="_Toc800529"/>
            <w:r>
              <w:t>D</w:t>
            </w:r>
            <w:sdt>
              <w:sdtPr>
                <w:alias w:val="Title"/>
                <w:tag w:val=""/>
                <w:id w:val="2016188051"/>
                <w:placeholder>
                  <w:docPart w:val="8072F3353B414B8F9A1AB6E19051D323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>
                  <w:t xml:space="preserve">iscretization of </w:t>
                </w:r>
                <w:r w:rsidR="00BF13C2">
                  <w:t xml:space="preserve">Data </w:t>
                </w:r>
                <w:r>
                  <w:t xml:space="preserve">using Weka </w:t>
                </w:r>
              </w:sdtContent>
            </w:sdt>
          </w:p>
        </w:tc>
      </w:tr>
      <w:tr w:rsidR="005854DB" w:rsidRPr="0092125E" w14:paraId="04938520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6D0B3C8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631EF3A4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3575D5B0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46F973B8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EAA96F10BAB049539AA81725A0ECA40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A66DB57" w14:textId="656673E7" w:rsidR="005854DB" w:rsidRPr="005854DB" w:rsidRDefault="006A62CA" w:rsidP="005854DB">
                <w:pPr>
                  <w:pStyle w:val="Subtitle"/>
                </w:pPr>
                <w:r>
                  <w:t>19MID0020</w:t>
                </w:r>
              </w:p>
            </w:sdtContent>
          </w:sdt>
        </w:tc>
      </w:tr>
    </w:tbl>
    <w:bookmarkEnd w:id="0"/>
    <w:p w14:paraId="30C5112F" w14:textId="00345DF1" w:rsidR="002955AB" w:rsidRDefault="00210BD5" w:rsidP="00210BD5">
      <w:pPr>
        <w:pStyle w:val="Heading1"/>
      </w:pPr>
      <w:r>
        <w:t>Data-Set Creation using Editor</w:t>
      </w:r>
    </w:p>
    <w:p w14:paraId="74048724" w14:textId="1736B230" w:rsidR="009F7C65" w:rsidRDefault="009F7C65" w:rsidP="009F7C65">
      <w:r w:rsidRPr="009F7C65">
        <w:rPr>
          <w:noProof/>
        </w:rPr>
        <w:drawing>
          <wp:inline distT="0" distB="0" distL="0" distR="0" wp14:anchorId="47EC607D" wp14:editId="6BD3D8C5">
            <wp:extent cx="4857750" cy="2469837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591" cy="24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9210" w14:textId="53B72F68" w:rsidR="00A37656" w:rsidRDefault="00A37656" w:rsidP="008C2814">
      <w:pPr>
        <w:pStyle w:val="Heading1"/>
      </w:pPr>
      <w:r>
        <w:t xml:space="preserve">Opening the created </w:t>
      </w:r>
      <w:proofErr w:type="gramStart"/>
      <w:r>
        <w:t>Data-Set</w:t>
      </w:r>
      <w:proofErr w:type="gramEnd"/>
      <w:r>
        <w:t xml:space="preserve"> using Weka</w:t>
      </w:r>
    </w:p>
    <w:p w14:paraId="37BD036A" w14:textId="327D9AF3" w:rsidR="00A37656" w:rsidRDefault="00A37656" w:rsidP="00D87758">
      <w:pPr>
        <w:jc w:val="center"/>
      </w:pPr>
      <w:r w:rsidRPr="00A37656">
        <w:rPr>
          <w:noProof/>
        </w:rPr>
        <w:drawing>
          <wp:inline distT="0" distB="0" distL="0" distR="0" wp14:anchorId="19FF4D2C" wp14:editId="6EC78553">
            <wp:extent cx="6259804" cy="3270250"/>
            <wp:effectExtent l="0" t="0" r="8255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3028" cy="32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7EE" w14:textId="69DB6589" w:rsidR="00C65AD9" w:rsidRDefault="00C65AD9" w:rsidP="00C65AD9">
      <w:pPr>
        <w:pStyle w:val="Heading1"/>
      </w:pPr>
      <w:r>
        <w:lastRenderedPageBreak/>
        <w:t>Before Discretization (No Bins Added)</w:t>
      </w:r>
    </w:p>
    <w:p w14:paraId="50220B3E" w14:textId="4F78FD3F" w:rsidR="007C35DC" w:rsidRDefault="00D43E79" w:rsidP="00C30373">
      <w:r>
        <w:rPr>
          <w:noProof/>
        </w:rPr>
        <w:drawing>
          <wp:inline distT="0" distB="0" distL="0" distR="0" wp14:anchorId="614A6449" wp14:editId="03DBB3CB">
            <wp:extent cx="5191760" cy="3910214"/>
            <wp:effectExtent l="0" t="0" r="254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00" cy="3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DBB" w14:textId="7B60E689" w:rsidR="00D63561" w:rsidRDefault="00D63561" w:rsidP="00C30373">
      <w:r>
        <w:rPr>
          <w:noProof/>
        </w:rPr>
        <w:drawing>
          <wp:anchor distT="0" distB="0" distL="114300" distR="114300" simplePos="0" relativeHeight="251659264" behindDoc="0" locked="0" layoutInCell="1" allowOverlap="1" wp14:anchorId="441E79DD" wp14:editId="3C250255">
            <wp:simplePos x="0" y="0"/>
            <wp:positionH relativeFrom="column">
              <wp:posOffset>0</wp:posOffset>
            </wp:positionH>
            <wp:positionV relativeFrom="paragraph">
              <wp:posOffset>-76835</wp:posOffset>
            </wp:positionV>
            <wp:extent cx="5191760" cy="3909695"/>
            <wp:effectExtent l="0" t="0" r="8890" b="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C964C" w14:textId="77777777" w:rsidR="006D4B90" w:rsidRDefault="006D4B90" w:rsidP="00C30373"/>
    <w:p w14:paraId="765ECF9A" w14:textId="2005C275" w:rsidR="006D4B90" w:rsidRDefault="006D4B90" w:rsidP="006D4B90">
      <w:pPr>
        <w:pStyle w:val="Heading1"/>
      </w:pPr>
      <w:r>
        <w:lastRenderedPageBreak/>
        <w:t>After</w:t>
      </w:r>
      <w:r>
        <w:t xml:space="preserve"> Discretization (</w:t>
      </w:r>
      <w:r>
        <w:t>4</w:t>
      </w:r>
      <w:r>
        <w:t xml:space="preserve"> Bins Added)</w:t>
      </w:r>
    </w:p>
    <w:p w14:paraId="0ACA1C2C" w14:textId="69A600E4" w:rsidR="00687EA9" w:rsidRDefault="00687EA9" w:rsidP="00687EA9">
      <w:r w:rsidRPr="0000723A">
        <w:rPr>
          <w:highlight w:val="yellow"/>
        </w:rPr>
        <w:t>No. of.</w:t>
      </w:r>
      <w:r>
        <w:rPr>
          <w:highlight w:val="yellow"/>
        </w:rPr>
        <w:t xml:space="preserve"> </w:t>
      </w:r>
      <w:r w:rsidRPr="0000723A">
        <w:rPr>
          <w:highlight w:val="yellow"/>
        </w:rPr>
        <w:t>Bins: 4</w:t>
      </w:r>
      <w:r w:rsidR="00131D65">
        <w:br/>
      </w:r>
      <w:r>
        <w:rPr>
          <w:noProof/>
        </w:rPr>
        <w:drawing>
          <wp:inline distT="0" distB="0" distL="0" distR="0" wp14:anchorId="1F338F0E" wp14:editId="229E2C29">
            <wp:extent cx="4928050" cy="6919797"/>
            <wp:effectExtent l="0" t="0" r="0" b="190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69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810" w14:textId="77777777" w:rsidR="00687EA9" w:rsidRDefault="00687EA9" w:rsidP="00687EA9">
      <w:r>
        <w:rPr>
          <w:noProof/>
        </w:rPr>
        <w:lastRenderedPageBreak/>
        <w:drawing>
          <wp:inline distT="0" distB="0" distL="0" distR="0" wp14:anchorId="63404454" wp14:editId="338A2900">
            <wp:extent cx="5731510" cy="4316730"/>
            <wp:effectExtent l="0" t="0" r="0" b="381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BA81" w14:textId="77777777" w:rsidR="00687EA9" w:rsidRDefault="00687EA9" w:rsidP="00687EA9">
      <w:r>
        <w:rPr>
          <w:noProof/>
        </w:rPr>
        <w:lastRenderedPageBreak/>
        <w:drawing>
          <wp:inline distT="0" distB="0" distL="0" distR="0" wp14:anchorId="5653C0B6" wp14:editId="6614EC8B">
            <wp:extent cx="5731510" cy="431673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C5A7" w14:textId="77777777" w:rsidR="00687EA9" w:rsidRDefault="00687EA9" w:rsidP="00687EA9">
      <w:pPr>
        <w:pStyle w:val="Mothish"/>
        <w:rPr>
          <w:highlight w:val="yellow"/>
        </w:rPr>
      </w:pPr>
      <w:r w:rsidRPr="00E8392C">
        <w:rPr>
          <w:highlight w:val="yellow"/>
        </w:rPr>
        <w:t>Accuracy: 33.333%</w:t>
      </w:r>
    </w:p>
    <w:p w14:paraId="656B4286" w14:textId="77777777" w:rsidR="00687EA9" w:rsidRDefault="00687EA9" w:rsidP="00687EA9">
      <w:pPr>
        <w:pStyle w:val="Mothish"/>
      </w:pPr>
      <w:r w:rsidRPr="00E8392C">
        <w:t>Accuracy varie</w:t>
      </w:r>
      <w:r>
        <w:t>s</w:t>
      </w:r>
      <w:r w:rsidRPr="00E8392C">
        <w:t xml:space="preserve"> when </w:t>
      </w:r>
      <w:r>
        <w:t xml:space="preserve">we change the </w:t>
      </w:r>
      <w:r w:rsidRPr="00E8392C">
        <w:t>split percentages</w:t>
      </w:r>
      <w:r>
        <w:t xml:space="preserve">. </w:t>
      </w:r>
    </w:p>
    <w:tbl>
      <w:tblPr>
        <w:tblStyle w:val="GridTable5Dark-Accent1"/>
        <w:tblW w:w="10504" w:type="dxa"/>
        <w:tblLook w:val="04A0" w:firstRow="1" w:lastRow="0" w:firstColumn="1" w:lastColumn="0" w:noHBand="0" w:noVBand="1"/>
      </w:tblPr>
      <w:tblGrid>
        <w:gridCol w:w="2141"/>
        <w:gridCol w:w="4129"/>
        <w:gridCol w:w="4234"/>
      </w:tblGrid>
      <w:tr w:rsidR="00687EA9" w14:paraId="0D07CB8C" w14:textId="77777777" w:rsidTr="00C36E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14:paraId="5EE40AFC" w14:textId="77777777" w:rsidR="00687EA9" w:rsidRPr="00C36EF3" w:rsidRDefault="00687EA9" w:rsidP="00565F72">
            <w:pPr>
              <w:pStyle w:val="Mothish"/>
              <w:jc w:val="center"/>
              <w:rPr>
                <w:highlight w:val="green"/>
              </w:rPr>
            </w:pPr>
            <w:r w:rsidRPr="00C36EF3">
              <w:rPr>
                <w:highlight w:val="green"/>
              </w:rPr>
              <w:t>Split %</w:t>
            </w:r>
          </w:p>
        </w:tc>
        <w:tc>
          <w:tcPr>
            <w:tcW w:w="4129" w:type="dxa"/>
          </w:tcPr>
          <w:p w14:paraId="6D864C7F" w14:textId="77777777" w:rsidR="00687EA9" w:rsidRPr="00C36EF3" w:rsidRDefault="00687EA9" w:rsidP="00565F72">
            <w:pPr>
              <w:pStyle w:val="Mothish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C36EF3">
              <w:rPr>
                <w:highlight w:val="green"/>
              </w:rPr>
              <w:t>Before Discretization</w:t>
            </w:r>
          </w:p>
        </w:tc>
        <w:tc>
          <w:tcPr>
            <w:tcW w:w="4234" w:type="dxa"/>
          </w:tcPr>
          <w:p w14:paraId="54319401" w14:textId="77777777" w:rsidR="00687EA9" w:rsidRPr="00C36EF3" w:rsidRDefault="00687EA9" w:rsidP="00565F72">
            <w:pPr>
              <w:pStyle w:val="Mothish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C36EF3">
              <w:rPr>
                <w:highlight w:val="green"/>
              </w:rPr>
              <w:t>After Discretization</w:t>
            </w:r>
          </w:p>
        </w:tc>
      </w:tr>
      <w:tr w:rsidR="00687EA9" w14:paraId="6DB1BB2E" w14:textId="77777777" w:rsidTr="00C36E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14:paraId="7F1883E3" w14:textId="77777777" w:rsidR="00687EA9" w:rsidRPr="00C36EF3" w:rsidRDefault="00687EA9" w:rsidP="00565F72">
            <w:pPr>
              <w:pStyle w:val="Mothish"/>
              <w:jc w:val="center"/>
              <w:rPr>
                <w:highlight w:val="green"/>
              </w:rPr>
            </w:pPr>
            <w:r w:rsidRPr="00C36EF3">
              <w:rPr>
                <w:highlight w:val="green"/>
              </w:rPr>
              <w:t>70%</w:t>
            </w:r>
          </w:p>
        </w:tc>
        <w:tc>
          <w:tcPr>
            <w:tcW w:w="4129" w:type="dxa"/>
          </w:tcPr>
          <w:p w14:paraId="6A8886FC" w14:textId="77777777" w:rsidR="00687EA9" w:rsidRPr="00C36EF3" w:rsidRDefault="00687EA9" w:rsidP="00565F72">
            <w:pPr>
              <w:pStyle w:val="Mothis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C36EF3">
              <w:rPr>
                <w:highlight w:val="green"/>
              </w:rPr>
              <w:t>33.33%</w:t>
            </w:r>
          </w:p>
        </w:tc>
        <w:tc>
          <w:tcPr>
            <w:tcW w:w="4234" w:type="dxa"/>
          </w:tcPr>
          <w:p w14:paraId="12AF6491" w14:textId="77777777" w:rsidR="00687EA9" w:rsidRPr="00C36EF3" w:rsidRDefault="00687EA9" w:rsidP="00565F72">
            <w:pPr>
              <w:pStyle w:val="Mothis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C36EF3">
              <w:rPr>
                <w:highlight w:val="green"/>
              </w:rPr>
              <w:t>33.33%</w:t>
            </w:r>
          </w:p>
        </w:tc>
      </w:tr>
      <w:tr w:rsidR="00687EA9" w14:paraId="39C9AE1D" w14:textId="77777777" w:rsidTr="00C36EF3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14:paraId="5666CFDE" w14:textId="77777777" w:rsidR="00687EA9" w:rsidRPr="00C36EF3" w:rsidRDefault="00687EA9" w:rsidP="00565F72">
            <w:pPr>
              <w:pStyle w:val="Mothish"/>
              <w:jc w:val="center"/>
              <w:rPr>
                <w:highlight w:val="green"/>
              </w:rPr>
            </w:pPr>
            <w:r w:rsidRPr="00C36EF3">
              <w:rPr>
                <w:highlight w:val="green"/>
              </w:rPr>
              <w:t>50%</w:t>
            </w:r>
          </w:p>
        </w:tc>
        <w:tc>
          <w:tcPr>
            <w:tcW w:w="4129" w:type="dxa"/>
          </w:tcPr>
          <w:p w14:paraId="414150BD" w14:textId="77777777" w:rsidR="00687EA9" w:rsidRPr="00C36EF3" w:rsidRDefault="00687EA9" w:rsidP="00565F72">
            <w:pPr>
              <w:pStyle w:val="Mothis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C36EF3">
              <w:rPr>
                <w:highlight w:val="green"/>
              </w:rPr>
              <w:t>40%</w:t>
            </w:r>
          </w:p>
        </w:tc>
        <w:tc>
          <w:tcPr>
            <w:tcW w:w="4234" w:type="dxa"/>
          </w:tcPr>
          <w:p w14:paraId="01C33B61" w14:textId="77777777" w:rsidR="00687EA9" w:rsidRPr="00C36EF3" w:rsidRDefault="00687EA9" w:rsidP="00565F72">
            <w:pPr>
              <w:pStyle w:val="Mothis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C36EF3">
              <w:rPr>
                <w:highlight w:val="green"/>
              </w:rPr>
              <w:t>40%</w:t>
            </w:r>
          </w:p>
        </w:tc>
      </w:tr>
    </w:tbl>
    <w:p w14:paraId="09295905" w14:textId="3232236C" w:rsidR="00687EA9" w:rsidRDefault="00687EA9" w:rsidP="00687EA9"/>
    <w:p w14:paraId="4885C1A6" w14:textId="4E62C7DC" w:rsidR="009C2D76" w:rsidRDefault="009C2D76" w:rsidP="00687EA9"/>
    <w:p w14:paraId="3E9A127F" w14:textId="1A5E2D3D" w:rsidR="009C2D76" w:rsidRDefault="009C2D76" w:rsidP="00687EA9"/>
    <w:p w14:paraId="29FA4CE3" w14:textId="02645E23" w:rsidR="00381A2D" w:rsidRDefault="00381A2D" w:rsidP="00687EA9"/>
    <w:p w14:paraId="5F7C04A2" w14:textId="77777777" w:rsidR="00381A2D" w:rsidRDefault="00381A2D" w:rsidP="00687EA9"/>
    <w:p w14:paraId="0E160CF7" w14:textId="5BED7937" w:rsidR="00687EA9" w:rsidRPr="00365FFA" w:rsidRDefault="00381A2D" w:rsidP="00381A2D">
      <w:pPr>
        <w:pStyle w:val="Heading1"/>
      </w:pPr>
      <w:r>
        <w:lastRenderedPageBreak/>
        <w:t xml:space="preserve">Prima Diabetes </w:t>
      </w:r>
      <w:proofErr w:type="gramStart"/>
      <w:r>
        <w:t>Data-Set</w:t>
      </w:r>
      <w:proofErr w:type="gramEnd"/>
    </w:p>
    <w:p w14:paraId="7EFC0857" w14:textId="77777777" w:rsidR="00687EA9" w:rsidRDefault="00687EA9" w:rsidP="00687EA9">
      <w:r>
        <w:rPr>
          <w:noProof/>
        </w:rPr>
        <w:drawing>
          <wp:inline distT="0" distB="0" distL="0" distR="0" wp14:anchorId="4BC375F3" wp14:editId="04A7AB32">
            <wp:extent cx="4863313" cy="3433846"/>
            <wp:effectExtent l="0" t="0" r="127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560" cy="34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D5A" w14:textId="11223290" w:rsidR="00687EA9" w:rsidRDefault="00C12BD5" w:rsidP="00C12BD5">
      <w:pPr>
        <w:pStyle w:val="Heading1"/>
      </w:pPr>
      <w:r>
        <w:t>Before Discretization (No bins added)</w:t>
      </w:r>
    </w:p>
    <w:p w14:paraId="6701F67B" w14:textId="6C3D8532" w:rsidR="00687EA9" w:rsidRDefault="00687EA9" w:rsidP="00687EA9">
      <w:r>
        <w:rPr>
          <w:noProof/>
        </w:rPr>
        <w:drawing>
          <wp:inline distT="0" distB="0" distL="0" distR="0" wp14:anchorId="6090A573" wp14:editId="5F9F8176">
            <wp:extent cx="4862830" cy="3662479"/>
            <wp:effectExtent l="0" t="0" r="127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158" cy="37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BA17" w14:textId="77777777" w:rsidR="00C12BD5" w:rsidRDefault="00C12BD5" w:rsidP="00687EA9"/>
    <w:p w14:paraId="5159B67B" w14:textId="77777777" w:rsidR="00687EA9" w:rsidRDefault="00687EA9" w:rsidP="00687EA9">
      <w:r>
        <w:rPr>
          <w:noProof/>
        </w:rPr>
        <w:drawing>
          <wp:inline distT="0" distB="0" distL="0" distR="0" wp14:anchorId="23C91F1B" wp14:editId="48ECEB6A">
            <wp:extent cx="4717657" cy="3553139"/>
            <wp:effectExtent l="0" t="0" r="0" b="3175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221" cy="35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78CD" w14:textId="77777777" w:rsidR="00687EA9" w:rsidRDefault="00687EA9" w:rsidP="00687EA9">
      <w:r>
        <w:rPr>
          <w:noProof/>
        </w:rPr>
        <w:drawing>
          <wp:inline distT="0" distB="0" distL="0" distR="0" wp14:anchorId="248CA296" wp14:editId="30E1B162">
            <wp:extent cx="4774301" cy="3595801"/>
            <wp:effectExtent l="0" t="0" r="127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5620" cy="36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4CD" w14:textId="77777777" w:rsidR="00687EA9" w:rsidRDefault="00687EA9" w:rsidP="00687EA9">
      <w:pPr>
        <w:pStyle w:val="Mothish"/>
        <w:rPr>
          <w:highlight w:val="yellow"/>
        </w:rPr>
      </w:pPr>
      <w:r w:rsidRPr="00E8392C">
        <w:rPr>
          <w:highlight w:val="yellow"/>
        </w:rPr>
        <w:t>Accuracy:</w:t>
      </w:r>
      <w:r>
        <w:rPr>
          <w:highlight w:val="yellow"/>
        </w:rPr>
        <w:t xml:space="preserve"> </w:t>
      </w:r>
      <w:r w:rsidRPr="00E8392C">
        <w:rPr>
          <w:highlight w:val="yellow"/>
        </w:rPr>
        <w:t>76.52%</w:t>
      </w:r>
    </w:p>
    <w:p w14:paraId="2D178ED9" w14:textId="0D891856" w:rsidR="00B92FC9" w:rsidRDefault="00B92FC9" w:rsidP="00B92FC9">
      <w:pPr>
        <w:pStyle w:val="Heading1"/>
      </w:pPr>
      <w:r>
        <w:lastRenderedPageBreak/>
        <w:t xml:space="preserve">After </w:t>
      </w:r>
      <w:r>
        <w:t>Before Discretization (</w:t>
      </w:r>
      <w:r>
        <w:t>5</w:t>
      </w:r>
      <w:r>
        <w:t xml:space="preserve"> bins added)</w:t>
      </w:r>
    </w:p>
    <w:p w14:paraId="0A859A50" w14:textId="2DB9826F" w:rsidR="00687EA9" w:rsidRDefault="00687EA9" w:rsidP="00687EA9">
      <w:pPr>
        <w:pStyle w:val="Heading2"/>
      </w:pPr>
      <w:r>
        <w:rPr>
          <w:noProof/>
        </w:rPr>
        <w:drawing>
          <wp:inline distT="0" distB="0" distL="0" distR="0" wp14:anchorId="17CE572D" wp14:editId="61F31E5B">
            <wp:extent cx="5174261" cy="7823200"/>
            <wp:effectExtent l="0" t="0" r="7620" b="635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223" cy="78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B07A" w14:textId="77777777" w:rsidR="00687EA9" w:rsidRDefault="00687EA9" w:rsidP="00687EA9">
      <w:r>
        <w:rPr>
          <w:noProof/>
        </w:rPr>
        <w:lastRenderedPageBreak/>
        <w:drawing>
          <wp:inline distT="0" distB="0" distL="0" distR="0" wp14:anchorId="46E06E10" wp14:editId="56C72F30">
            <wp:extent cx="5057522" cy="3809111"/>
            <wp:effectExtent l="0" t="0" r="0" b="127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564" cy="38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1BF" w14:textId="77777777" w:rsidR="00687EA9" w:rsidRDefault="00687EA9" w:rsidP="00687EA9">
      <w:r>
        <w:rPr>
          <w:noProof/>
        </w:rPr>
        <w:drawing>
          <wp:inline distT="0" distB="0" distL="0" distR="0" wp14:anchorId="1B9BA32C" wp14:editId="6BC87FE0">
            <wp:extent cx="5057140" cy="3808823"/>
            <wp:effectExtent l="0" t="0" r="0" b="127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597" cy="38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CE3" w14:textId="77777777" w:rsidR="00687EA9" w:rsidRDefault="00687EA9" w:rsidP="00687EA9">
      <w:r>
        <w:rPr>
          <w:noProof/>
        </w:rPr>
        <w:lastRenderedPageBreak/>
        <w:drawing>
          <wp:inline distT="0" distB="0" distL="0" distR="0" wp14:anchorId="00ACF075" wp14:editId="05915CFF">
            <wp:extent cx="5731510" cy="4316730"/>
            <wp:effectExtent l="0" t="0" r="2540" b="762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7E16" w14:textId="77777777" w:rsidR="00687EA9" w:rsidRDefault="00687EA9" w:rsidP="00687EA9">
      <w:pPr>
        <w:pStyle w:val="Mothish"/>
        <w:rPr>
          <w:highlight w:val="yellow"/>
        </w:rPr>
      </w:pPr>
      <w:r w:rsidRPr="00477AF5">
        <w:rPr>
          <w:highlight w:val="yellow"/>
        </w:rPr>
        <w:t>Accuracy: 75.65%</w:t>
      </w:r>
    </w:p>
    <w:p w14:paraId="4C6AE1DE" w14:textId="77777777" w:rsidR="00687EA9" w:rsidRDefault="00687EA9" w:rsidP="00687EA9">
      <w:pPr>
        <w:pStyle w:val="Mothish"/>
      </w:pPr>
      <w:r w:rsidRPr="00E8392C">
        <w:t>Accuracy varie</w:t>
      </w:r>
      <w:r>
        <w:t>s</w:t>
      </w:r>
      <w:r w:rsidRPr="00E8392C">
        <w:t xml:space="preserve"> when </w:t>
      </w:r>
      <w:r>
        <w:t xml:space="preserve">we change the </w:t>
      </w:r>
      <w:r w:rsidRPr="00E8392C">
        <w:t>split percentages</w:t>
      </w:r>
      <w:r>
        <w:t xml:space="preserve">. 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838"/>
        <w:gridCol w:w="3544"/>
        <w:gridCol w:w="3634"/>
      </w:tblGrid>
      <w:tr w:rsidR="00687EA9" w14:paraId="7411A683" w14:textId="77777777" w:rsidTr="0056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67CD40" w14:textId="77777777" w:rsidR="00687EA9" w:rsidRPr="00791A45" w:rsidRDefault="00687EA9" w:rsidP="00565F72">
            <w:pPr>
              <w:pStyle w:val="Mothish"/>
              <w:jc w:val="center"/>
              <w:rPr>
                <w:highlight w:val="green"/>
              </w:rPr>
            </w:pPr>
            <w:r w:rsidRPr="00791A45">
              <w:rPr>
                <w:highlight w:val="green"/>
              </w:rPr>
              <w:t>Split %</w:t>
            </w:r>
          </w:p>
        </w:tc>
        <w:tc>
          <w:tcPr>
            <w:tcW w:w="3544" w:type="dxa"/>
          </w:tcPr>
          <w:p w14:paraId="1839F4A8" w14:textId="77777777" w:rsidR="00687EA9" w:rsidRPr="00791A45" w:rsidRDefault="00687EA9" w:rsidP="00565F72">
            <w:pPr>
              <w:pStyle w:val="Mothish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791A45">
              <w:rPr>
                <w:highlight w:val="green"/>
              </w:rPr>
              <w:t>Before Discretization</w:t>
            </w:r>
          </w:p>
        </w:tc>
        <w:tc>
          <w:tcPr>
            <w:tcW w:w="3634" w:type="dxa"/>
          </w:tcPr>
          <w:p w14:paraId="026B93CC" w14:textId="77777777" w:rsidR="00687EA9" w:rsidRPr="00791A45" w:rsidRDefault="00687EA9" w:rsidP="00565F72">
            <w:pPr>
              <w:pStyle w:val="Mothish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791A45">
              <w:rPr>
                <w:highlight w:val="green"/>
              </w:rPr>
              <w:t>After Discretization</w:t>
            </w:r>
          </w:p>
        </w:tc>
      </w:tr>
      <w:tr w:rsidR="00687EA9" w14:paraId="127F66B5" w14:textId="77777777" w:rsidTr="0056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42DF2A4" w14:textId="77777777" w:rsidR="00687EA9" w:rsidRPr="00791A45" w:rsidRDefault="00687EA9" w:rsidP="00565F72">
            <w:pPr>
              <w:pStyle w:val="Mothish"/>
              <w:jc w:val="center"/>
              <w:rPr>
                <w:highlight w:val="green"/>
              </w:rPr>
            </w:pPr>
            <w:r w:rsidRPr="00791A45">
              <w:rPr>
                <w:highlight w:val="green"/>
              </w:rPr>
              <w:t>70%</w:t>
            </w:r>
          </w:p>
        </w:tc>
        <w:tc>
          <w:tcPr>
            <w:tcW w:w="3544" w:type="dxa"/>
          </w:tcPr>
          <w:p w14:paraId="51C26281" w14:textId="77777777" w:rsidR="00687EA9" w:rsidRPr="00791A45" w:rsidRDefault="00687EA9" w:rsidP="00565F72">
            <w:pPr>
              <w:pStyle w:val="Mothis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791A45">
              <w:rPr>
                <w:highlight w:val="green"/>
              </w:rPr>
              <w:t>76.52%</w:t>
            </w:r>
          </w:p>
        </w:tc>
        <w:tc>
          <w:tcPr>
            <w:tcW w:w="3634" w:type="dxa"/>
          </w:tcPr>
          <w:p w14:paraId="2949E268" w14:textId="77777777" w:rsidR="00687EA9" w:rsidRPr="00791A45" w:rsidRDefault="00687EA9" w:rsidP="00565F72">
            <w:pPr>
              <w:pStyle w:val="Mothish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green"/>
              </w:rPr>
            </w:pPr>
            <w:r w:rsidRPr="00791A45">
              <w:rPr>
                <w:highlight w:val="green"/>
              </w:rPr>
              <w:t>75.65%</w:t>
            </w:r>
          </w:p>
        </w:tc>
      </w:tr>
      <w:tr w:rsidR="00687EA9" w14:paraId="656A988D" w14:textId="77777777" w:rsidTr="0056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93E6B3" w14:textId="77777777" w:rsidR="00687EA9" w:rsidRPr="00791A45" w:rsidRDefault="00687EA9" w:rsidP="00565F72">
            <w:pPr>
              <w:pStyle w:val="Mothish"/>
              <w:jc w:val="center"/>
              <w:rPr>
                <w:highlight w:val="green"/>
              </w:rPr>
            </w:pPr>
            <w:r w:rsidRPr="00791A45">
              <w:rPr>
                <w:highlight w:val="green"/>
              </w:rPr>
              <w:t>50%</w:t>
            </w:r>
          </w:p>
        </w:tc>
        <w:tc>
          <w:tcPr>
            <w:tcW w:w="3544" w:type="dxa"/>
          </w:tcPr>
          <w:p w14:paraId="11063CAB" w14:textId="77777777" w:rsidR="00687EA9" w:rsidRPr="00791A45" w:rsidRDefault="00687EA9" w:rsidP="00565F72">
            <w:pPr>
              <w:pStyle w:val="Mothis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791A45">
              <w:rPr>
                <w:highlight w:val="green"/>
              </w:rPr>
              <w:t>74.21%</w:t>
            </w:r>
          </w:p>
        </w:tc>
        <w:tc>
          <w:tcPr>
            <w:tcW w:w="3634" w:type="dxa"/>
          </w:tcPr>
          <w:p w14:paraId="37522538" w14:textId="77777777" w:rsidR="00687EA9" w:rsidRPr="00791A45" w:rsidRDefault="00687EA9" w:rsidP="00565F72">
            <w:pPr>
              <w:pStyle w:val="Mothis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Pr="00791A45">
              <w:rPr>
                <w:highlight w:val="green"/>
              </w:rPr>
              <w:t>71.35%</w:t>
            </w:r>
          </w:p>
        </w:tc>
      </w:tr>
    </w:tbl>
    <w:p w14:paraId="456B56CD" w14:textId="77777777" w:rsidR="00687EA9" w:rsidRPr="00365FFA" w:rsidRDefault="00687EA9" w:rsidP="00687EA9">
      <w:pPr>
        <w:pStyle w:val="Mothish"/>
      </w:pPr>
    </w:p>
    <w:p w14:paraId="41EDE0CC" w14:textId="77777777" w:rsidR="00687EA9" w:rsidRPr="00365FFA" w:rsidRDefault="00687EA9" w:rsidP="00687EA9"/>
    <w:p w14:paraId="5DD5C248" w14:textId="77777777" w:rsidR="00687EA9" w:rsidRPr="00365FFA" w:rsidRDefault="00687EA9" w:rsidP="00687EA9"/>
    <w:p w14:paraId="6C8B2BA1" w14:textId="77777777" w:rsidR="00687EA9" w:rsidRDefault="00687EA9" w:rsidP="00687EA9">
      <w:pPr>
        <w:rPr>
          <w:rFonts w:ascii="Bahnschrift SemiBold SemiConden" w:eastAsiaTheme="majorEastAsia" w:hAnsi="Bahnschrift SemiBold SemiConden" w:cstheme="majorBidi"/>
          <w:color w:val="E29E4A" w:themeColor="accent1" w:themeShade="BF"/>
          <w:sz w:val="36"/>
          <w:szCs w:val="26"/>
        </w:rPr>
      </w:pPr>
    </w:p>
    <w:p w14:paraId="29C20E7C" w14:textId="77777777" w:rsidR="00687EA9" w:rsidRPr="00F3613D" w:rsidRDefault="00687EA9" w:rsidP="00687EA9"/>
    <w:p w14:paraId="31DD907B" w14:textId="05122F8F" w:rsidR="00D43E79" w:rsidRPr="009F7C65" w:rsidRDefault="00D43E79" w:rsidP="00C30373"/>
    <w:sectPr w:rsidR="00D43E79" w:rsidRPr="009F7C65" w:rsidSect="00A67285">
      <w:headerReference w:type="default" r:id="rId26"/>
      <w:footerReference w:type="default" r:id="rId27"/>
      <w:headerReference w:type="first" r:id="rId28"/>
      <w:footerReference w:type="first" r:id="rId29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0F063" w14:textId="77777777" w:rsidR="00871D8C" w:rsidRDefault="00871D8C" w:rsidP="005A20E2">
      <w:pPr>
        <w:spacing w:after="0"/>
      </w:pPr>
      <w:r>
        <w:separator/>
      </w:r>
    </w:p>
    <w:p w14:paraId="7F330437" w14:textId="77777777" w:rsidR="00871D8C" w:rsidRDefault="00871D8C"/>
    <w:p w14:paraId="6335B4BB" w14:textId="77777777" w:rsidR="00871D8C" w:rsidRDefault="00871D8C" w:rsidP="009B4773"/>
    <w:p w14:paraId="1E63426D" w14:textId="77777777" w:rsidR="00871D8C" w:rsidRDefault="00871D8C" w:rsidP="00513832"/>
  </w:endnote>
  <w:endnote w:type="continuationSeparator" w:id="0">
    <w:p w14:paraId="28947F4E" w14:textId="77777777" w:rsidR="00871D8C" w:rsidRDefault="00871D8C" w:rsidP="005A20E2">
      <w:pPr>
        <w:spacing w:after="0"/>
      </w:pPr>
      <w:r>
        <w:continuationSeparator/>
      </w:r>
    </w:p>
    <w:p w14:paraId="63E49AD1" w14:textId="77777777" w:rsidR="00871D8C" w:rsidRDefault="00871D8C"/>
    <w:p w14:paraId="541428B4" w14:textId="77777777" w:rsidR="00871D8C" w:rsidRDefault="00871D8C" w:rsidP="009B4773"/>
    <w:p w14:paraId="246A66FF" w14:textId="77777777" w:rsidR="00871D8C" w:rsidRDefault="00871D8C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SemiConden">
    <w:altName w:val="Calibri"/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62BB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40AA3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A7FFB" w14:textId="77777777" w:rsidR="00871D8C" w:rsidRDefault="00871D8C" w:rsidP="005A20E2">
      <w:pPr>
        <w:spacing w:after="0"/>
      </w:pPr>
      <w:r>
        <w:separator/>
      </w:r>
    </w:p>
    <w:p w14:paraId="7EFC9C31" w14:textId="77777777" w:rsidR="00871D8C" w:rsidRDefault="00871D8C"/>
    <w:p w14:paraId="3C01061A" w14:textId="77777777" w:rsidR="00871D8C" w:rsidRDefault="00871D8C" w:rsidP="009B4773"/>
    <w:p w14:paraId="0E53E87E" w14:textId="77777777" w:rsidR="00871D8C" w:rsidRDefault="00871D8C" w:rsidP="00513832"/>
  </w:footnote>
  <w:footnote w:type="continuationSeparator" w:id="0">
    <w:p w14:paraId="70C5472F" w14:textId="77777777" w:rsidR="00871D8C" w:rsidRDefault="00871D8C" w:rsidP="005A20E2">
      <w:pPr>
        <w:spacing w:after="0"/>
      </w:pPr>
      <w:r>
        <w:continuationSeparator/>
      </w:r>
    </w:p>
    <w:p w14:paraId="5B48D90C" w14:textId="77777777" w:rsidR="00871D8C" w:rsidRDefault="00871D8C"/>
    <w:p w14:paraId="14BB8EAF" w14:textId="77777777" w:rsidR="00871D8C" w:rsidRDefault="00871D8C" w:rsidP="009B4773"/>
    <w:p w14:paraId="7A5D8392" w14:textId="77777777" w:rsidR="00871D8C" w:rsidRDefault="00871D8C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F565C" w14:textId="55B0811B" w:rsidR="003639D2" w:rsidRPr="003639D2" w:rsidRDefault="00871D8C" w:rsidP="003639D2">
    <w:pPr>
      <w:pStyle w:val="Header1"/>
    </w:pPr>
    <w:sdt>
      <w:sdtPr>
        <w:alias w:val="Title"/>
        <w:tag w:val=""/>
        <w:id w:val="-611985797"/>
        <w:placeholder>
          <w:docPart w:val="0A288E99F7F649559090C14E1B29C26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D83353">
          <w:t xml:space="preserve">iscretization of Data using Weka </w:t>
        </w:r>
      </w:sdtContent>
    </w:sdt>
  </w:p>
  <w:p w14:paraId="3770C65D" w14:textId="14948836" w:rsidR="005854DB" w:rsidRPr="005854DB" w:rsidRDefault="00871D8C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6A62CA">
          <w:t>19MID0020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46711EEF" wp14:editId="7CBC911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C8C023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711E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" fillcolor="#107082" stroked="f">
              <v:fill opacity="9766f"/>
              <v:textbox inset="20mm,8mm">
                <w:txbxContent>
                  <w:p w14:paraId="5EC8C023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5E5BF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6917DAA7" wp14:editId="532C1FB2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334719"/>
    <w:multiLevelType w:val="hybridMultilevel"/>
    <w:tmpl w:val="E6201EB2"/>
    <w:lvl w:ilvl="0" w:tplc="14961B9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8F15502"/>
    <w:multiLevelType w:val="hybridMultilevel"/>
    <w:tmpl w:val="207EC7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0F5C02"/>
    <w:multiLevelType w:val="hybridMultilevel"/>
    <w:tmpl w:val="478EA1D6"/>
    <w:lvl w:ilvl="0" w:tplc="425C3BB0">
      <w:start w:val="2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7"/>
  </w:num>
  <w:num w:numId="3">
    <w:abstractNumId w:val="18"/>
  </w:num>
  <w:num w:numId="4">
    <w:abstractNumId w:val="26"/>
  </w:num>
  <w:num w:numId="5">
    <w:abstractNumId w:val="15"/>
  </w:num>
  <w:num w:numId="6">
    <w:abstractNumId w:val="9"/>
  </w:num>
  <w:num w:numId="7">
    <w:abstractNumId w:val="36"/>
  </w:num>
  <w:num w:numId="8">
    <w:abstractNumId w:val="14"/>
  </w:num>
  <w:num w:numId="9">
    <w:abstractNumId w:val="39"/>
  </w:num>
  <w:num w:numId="10">
    <w:abstractNumId w:val="33"/>
  </w:num>
  <w:num w:numId="11">
    <w:abstractNumId w:val="5"/>
  </w:num>
  <w:num w:numId="12">
    <w:abstractNumId w:val="12"/>
  </w:num>
  <w:num w:numId="13">
    <w:abstractNumId w:val="17"/>
  </w:num>
  <w:num w:numId="14">
    <w:abstractNumId w:val="25"/>
  </w:num>
  <w:num w:numId="15">
    <w:abstractNumId w:val="21"/>
  </w:num>
  <w:num w:numId="16">
    <w:abstractNumId w:val="8"/>
  </w:num>
  <w:num w:numId="17">
    <w:abstractNumId w:val="27"/>
  </w:num>
  <w:num w:numId="18">
    <w:abstractNumId w:val="40"/>
  </w:num>
  <w:num w:numId="19">
    <w:abstractNumId w:val="11"/>
  </w:num>
  <w:num w:numId="20">
    <w:abstractNumId w:val="30"/>
  </w:num>
  <w:num w:numId="21">
    <w:abstractNumId w:val="13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10"/>
  </w:num>
  <w:num w:numId="27">
    <w:abstractNumId w:val="34"/>
  </w:num>
  <w:num w:numId="28">
    <w:abstractNumId w:val="16"/>
  </w:num>
  <w:num w:numId="29">
    <w:abstractNumId w:val="7"/>
  </w:num>
  <w:num w:numId="30">
    <w:abstractNumId w:val="19"/>
  </w:num>
  <w:num w:numId="31">
    <w:abstractNumId w:val="6"/>
  </w:num>
  <w:num w:numId="32">
    <w:abstractNumId w:val="29"/>
  </w:num>
  <w:num w:numId="33">
    <w:abstractNumId w:val="32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5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</w:num>
  <w:num w:numId="47">
    <w:abstractNumId w:val="38"/>
  </w:num>
  <w:num w:numId="48">
    <w:abstractNumId w:val="3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BD5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3A0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24C28"/>
    <w:rsid w:val="00131D65"/>
    <w:rsid w:val="00160392"/>
    <w:rsid w:val="00164319"/>
    <w:rsid w:val="001A5429"/>
    <w:rsid w:val="001D1C22"/>
    <w:rsid w:val="001D33B9"/>
    <w:rsid w:val="001E11F1"/>
    <w:rsid w:val="001E1E58"/>
    <w:rsid w:val="00206719"/>
    <w:rsid w:val="00207A17"/>
    <w:rsid w:val="00210BD5"/>
    <w:rsid w:val="00240312"/>
    <w:rsid w:val="002421D4"/>
    <w:rsid w:val="00247B17"/>
    <w:rsid w:val="00252E4A"/>
    <w:rsid w:val="002642A8"/>
    <w:rsid w:val="002955AB"/>
    <w:rsid w:val="002A137B"/>
    <w:rsid w:val="002D6392"/>
    <w:rsid w:val="0031130D"/>
    <w:rsid w:val="00314A6F"/>
    <w:rsid w:val="00334394"/>
    <w:rsid w:val="00347AF5"/>
    <w:rsid w:val="00360F98"/>
    <w:rsid w:val="00362478"/>
    <w:rsid w:val="003639D2"/>
    <w:rsid w:val="00374421"/>
    <w:rsid w:val="00381A2D"/>
    <w:rsid w:val="00385E66"/>
    <w:rsid w:val="00396BA9"/>
    <w:rsid w:val="003A1203"/>
    <w:rsid w:val="003B5758"/>
    <w:rsid w:val="003B7934"/>
    <w:rsid w:val="003C01B2"/>
    <w:rsid w:val="003D22CB"/>
    <w:rsid w:val="003D59A7"/>
    <w:rsid w:val="003D6AFD"/>
    <w:rsid w:val="003E78A7"/>
    <w:rsid w:val="003F0714"/>
    <w:rsid w:val="003F13B0"/>
    <w:rsid w:val="003F5F4A"/>
    <w:rsid w:val="004009C7"/>
    <w:rsid w:val="00403423"/>
    <w:rsid w:val="00425EF0"/>
    <w:rsid w:val="004262DD"/>
    <w:rsid w:val="0042646F"/>
    <w:rsid w:val="00435096"/>
    <w:rsid w:val="00435F9B"/>
    <w:rsid w:val="004411FB"/>
    <w:rsid w:val="00443212"/>
    <w:rsid w:val="004551EE"/>
    <w:rsid w:val="00490E44"/>
    <w:rsid w:val="00493EC0"/>
    <w:rsid w:val="00495909"/>
    <w:rsid w:val="004B5251"/>
    <w:rsid w:val="004C0453"/>
    <w:rsid w:val="004C432D"/>
    <w:rsid w:val="004C7B3E"/>
    <w:rsid w:val="00513832"/>
    <w:rsid w:val="005174E5"/>
    <w:rsid w:val="00526C37"/>
    <w:rsid w:val="00533047"/>
    <w:rsid w:val="00551976"/>
    <w:rsid w:val="00560635"/>
    <w:rsid w:val="00567626"/>
    <w:rsid w:val="00577B45"/>
    <w:rsid w:val="005854DB"/>
    <w:rsid w:val="005919AF"/>
    <w:rsid w:val="005A039C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443E"/>
    <w:rsid w:val="00685B4E"/>
    <w:rsid w:val="00687EA9"/>
    <w:rsid w:val="006936EB"/>
    <w:rsid w:val="006A62CA"/>
    <w:rsid w:val="006B048A"/>
    <w:rsid w:val="006B2383"/>
    <w:rsid w:val="006B63C3"/>
    <w:rsid w:val="006C4D5C"/>
    <w:rsid w:val="006D0144"/>
    <w:rsid w:val="006D4B90"/>
    <w:rsid w:val="006E3FC8"/>
    <w:rsid w:val="006F38DB"/>
    <w:rsid w:val="00711D1A"/>
    <w:rsid w:val="007157EF"/>
    <w:rsid w:val="0073670F"/>
    <w:rsid w:val="00740FCE"/>
    <w:rsid w:val="00753E67"/>
    <w:rsid w:val="0078010D"/>
    <w:rsid w:val="00784AB5"/>
    <w:rsid w:val="00791A45"/>
    <w:rsid w:val="007B17C4"/>
    <w:rsid w:val="007B1F5A"/>
    <w:rsid w:val="007B3AB6"/>
    <w:rsid w:val="007B5AFF"/>
    <w:rsid w:val="007C136F"/>
    <w:rsid w:val="007C35DC"/>
    <w:rsid w:val="007C5AF4"/>
    <w:rsid w:val="007D40E3"/>
    <w:rsid w:val="007D5767"/>
    <w:rsid w:val="007F793B"/>
    <w:rsid w:val="00813EC8"/>
    <w:rsid w:val="00817F8C"/>
    <w:rsid w:val="0082491D"/>
    <w:rsid w:val="0083428B"/>
    <w:rsid w:val="00835771"/>
    <w:rsid w:val="00871D8C"/>
    <w:rsid w:val="00876F99"/>
    <w:rsid w:val="008820B3"/>
    <w:rsid w:val="00886169"/>
    <w:rsid w:val="0089410F"/>
    <w:rsid w:val="008965F6"/>
    <w:rsid w:val="008A2B5E"/>
    <w:rsid w:val="008C2814"/>
    <w:rsid w:val="008D3386"/>
    <w:rsid w:val="008D7033"/>
    <w:rsid w:val="008F521E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A3B33"/>
    <w:rsid w:val="009A3E30"/>
    <w:rsid w:val="009A45A0"/>
    <w:rsid w:val="009B35B5"/>
    <w:rsid w:val="009B3A56"/>
    <w:rsid w:val="009B4773"/>
    <w:rsid w:val="009C008D"/>
    <w:rsid w:val="009C2D76"/>
    <w:rsid w:val="009D2556"/>
    <w:rsid w:val="009F7C65"/>
    <w:rsid w:val="00A017EF"/>
    <w:rsid w:val="00A21641"/>
    <w:rsid w:val="00A371D8"/>
    <w:rsid w:val="00A37656"/>
    <w:rsid w:val="00A435C5"/>
    <w:rsid w:val="00A6023E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AF3E0C"/>
    <w:rsid w:val="00B12D81"/>
    <w:rsid w:val="00B26302"/>
    <w:rsid w:val="00B37B3B"/>
    <w:rsid w:val="00B44C47"/>
    <w:rsid w:val="00B5699F"/>
    <w:rsid w:val="00B57756"/>
    <w:rsid w:val="00B57F4F"/>
    <w:rsid w:val="00B7636D"/>
    <w:rsid w:val="00B80CF1"/>
    <w:rsid w:val="00B92FC9"/>
    <w:rsid w:val="00B93734"/>
    <w:rsid w:val="00BA2A38"/>
    <w:rsid w:val="00BA31C4"/>
    <w:rsid w:val="00BB02E6"/>
    <w:rsid w:val="00BC5399"/>
    <w:rsid w:val="00BC6601"/>
    <w:rsid w:val="00BD0C60"/>
    <w:rsid w:val="00BE14E1"/>
    <w:rsid w:val="00BF13C2"/>
    <w:rsid w:val="00C12BD5"/>
    <w:rsid w:val="00C17BCF"/>
    <w:rsid w:val="00C30373"/>
    <w:rsid w:val="00C3246A"/>
    <w:rsid w:val="00C36EF3"/>
    <w:rsid w:val="00C65564"/>
    <w:rsid w:val="00C65AD9"/>
    <w:rsid w:val="00CA61D8"/>
    <w:rsid w:val="00CB402B"/>
    <w:rsid w:val="00CD1D98"/>
    <w:rsid w:val="00CF1267"/>
    <w:rsid w:val="00D13200"/>
    <w:rsid w:val="00D167E1"/>
    <w:rsid w:val="00D26769"/>
    <w:rsid w:val="00D27AF8"/>
    <w:rsid w:val="00D43E79"/>
    <w:rsid w:val="00D63561"/>
    <w:rsid w:val="00D6543F"/>
    <w:rsid w:val="00D724D2"/>
    <w:rsid w:val="00D74E0C"/>
    <w:rsid w:val="00D8068C"/>
    <w:rsid w:val="00D83353"/>
    <w:rsid w:val="00D87758"/>
    <w:rsid w:val="00D94688"/>
    <w:rsid w:val="00DA2D18"/>
    <w:rsid w:val="00DB5A2E"/>
    <w:rsid w:val="00DC0528"/>
    <w:rsid w:val="00DC0E76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D4FA7"/>
    <w:rsid w:val="00EF5A62"/>
    <w:rsid w:val="00F217D3"/>
    <w:rsid w:val="00F22AE6"/>
    <w:rsid w:val="00F33F5E"/>
    <w:rsid w:val="00F60840"/>
    <w:rsid w:val="00F75B86"/>
    <w:rsid w:val="00F77933"/>
    <w:rsid w:val="00F8411A"/>
    <w:rsid w:val="00FB1673"/>
    <w:rsid w:val="00FB315C"/>
    <w:rsid w:val="00FC1405"/>
    <w:rsid w:val="00FD4D38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A8EE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paragraph" w:customStyle="1" w:styleId="Mothish">
    <w:name w:val="Mothish"/>
    <w:basedOn w:val="NormalWeb"/>
    <w:link w:val="MothishChar"/>
    <w:qFormat/>
    <w:rsid w:val="00687EA9"/>
    <w:pPr>
      <w:spacing w:before="100" w:beforeAutospacing="1" w:after="100" w:afterAutospacing="1" w:line="240" w:lineRule="auto"/>
    </w:pPr>
    <w:rPr>
      <w:rFonts w:ascii="Arial" w:eastAsia="Times New Roman" w:hAnsi="Arial"/>
      <w:color w:val="auto"/>
      <w:sz w:val="32"/>
      <w:lang w:val="en-IN" w:eastAsia="en-IN"/>
    </w:rPr>
  </w:style>
  <w:style w:type="character" w:customStyle="1" w:styleId="MothishChar">
    <w:name w:val="Mothish Char"/>
    <w:basedOn w:val="DefaultParagraphFont"/>
    <w:link w:val="Mothish"/>
    <w:rsid w:val="00687EA9"/>
    <w:rPr>
      <w:rFonts w:ascii="Arial" w:eastAsia="Times New Roman" w:hAnsi="Arial" w:cs="Times New Roman"/>
      <w:sz w:val="32"/>
      <w:szCs w:val="24"/>
      <w:lang w:val="en-IN" w:eastAsia="en-IN"/>
    </w:rPr>
  </w:style>
  <w:style w:type="table" w:styleId="GridTable5Dark-Accent1">
    <w:name w:val="Grid Table 5 Dark Accent 1"/>
    <w:basedOn w:val="TableNormal"/>
    <w:uiPriority w:val="50"/>
    <w:rsid w:val="00687EA9"/>
    <w:pPr>
      <w:spacing w:after="0" w:line="240" w:lineRule="auto"/>
    </w:pPr>
    <w:rPr>
      <w:lang w:val="en-I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CDA1" w:themeFill="accent1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9EAD9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87EA9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hanth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72F3353B414B8F9A1AB6E19051D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F1641-BD86-4265-8F76-3D2B77677A67}"/>
      </w:docPartPr>
      <w:docPartBody>
        <w:p w:rsidR="007A4B17" w:rsidRDefault="00C2020C">
          <w:pPr>
            <w:pStyle w:val="8072F3353B414B8F9A1AB6E19051D323"/>
          </w:pPr>
          <w:r w:rsidRPr="003639D2">
            <w:t>OFFICE-BASED AGENCY</w:t>
          </w:r>
        </w:p>
      </w:docPartBody>
    </w:docPart>
    <w:docPart>
      <w:docPartPr>
        <w:name w:val="EAA96F10BAB049539AA81725A0ECA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9DBFC-E8FC-4C82-B90D-4B6B583D108F}"/>
      </w:docPartPr>
      <w:docPartBody>
        <w:p w:rsidR="007A4B17" w:rsidRDefault="00C2020C">
          <w:pPr>
            <w:pStyle w:val="EAA96F10BAB049539AA81725A0ECA403"/>
          </w:pPr>
          <w:r w:rsidRPr="003639D2">
            <w:t>Startup Checklist</w:t>
          </w:r>
        </w:p>
      </w:docPartBody>
    </w:docPart>
    <w:docPart>
      <w:docPartPr>
        <w:name w:val="0A288E99F7F649559090C14E1B29C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81895-887E-4355-97D7-2CAA5B4351FC}"/>
      </w:docPartPr>
      <w:docPartBody>
        <w:p w:rsidR="007A4B17" w:rsidRDefault="00C2020C">
          <w:pPr>
            <w:pStyle w:val="0A288E99F7F649559090C14E1B29C266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SemiConden">
    <w:altName w:val="Calibri"/>
    <w:panose1 w:val="020B0604020202020204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20C"/>
    <w:rsid w:val="007A4B17"/>
    <w:rsid w:val="00C2020C"/>
    <w:rsid w:val="00E4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72F3353B414B8F9A1AB6E19051D323">
    <w:name w:val="8072F3353B414B8F9A1AB6E19051D323"/>
  </w:style>
  <w:style w:type="paragraph" w:customStyle="1" w:styleId="EAA96F10BAB049539AA81725A0ECA403">
    <w:name w:val="EAA96F10BAB049539AA81725A0ECA403"/>
  </w:style>
  <w:style w:type="paragraph" w:customStyle="1" w:styleId="0A288E99F7F649559090C14E1B29C266">
    <w:name w:val="0A288E99F7F649559090C14E1B29C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C:\Users\Prashanth\AppData\Roaming\Microsoft\Templates\Small business startup checklist.dotx</Template>
  <TotalTime>0</TotalTime>
  <Pages>10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iscretization of Data using Weka</vt:lpstr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iscretization of Data using Weka</dc:title>
  <dc:subject/>
  <dc:creator/>
  <cp:keywords/>
  <dc:description/>
  <cp:lastModifiedBy/>
  <cp:revision>1</cp:revision>
  <dcterms:created xsi:type="dcterms:W3CDTF">2022-01-23T16:56:00Z</dcterms:created>
  <dcterms:modified xsi:type="dcterms:W3CDTF">2022-01-23T17:00:00Z</dcterms:modified>
  <cp:contentStatus>19MID0020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