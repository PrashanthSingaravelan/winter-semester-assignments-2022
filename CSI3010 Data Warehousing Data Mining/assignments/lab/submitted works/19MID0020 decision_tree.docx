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1154"/>
      </w:tblGrid>
      <w:tr w:rsidR="005854DB" w:rsidRPr="0092125E" w14:paraId="68303C3A" w14:textId="77777777" w:rsidTr="005854DB">
        <w:trPr>
          <w:trHeight w:val="1152"/>
        </w:trPr>
        <w:tc>
          <w:tcPr>
            <w:tcW w:w="9350" w:type="dxa"/>
            <w:gridSpan w:val="3"/>
            <w:vAlign w:val="center"/>
          </w:tcPr>
          <w:bookmarkStart w:id="0" w:name="_Toc800529"/>
          <w:p w14:paraId="17C47E5C" w14:textId="1036C12D" w:rsidR="005854DB" w:rsidRPr="005854DB" w:rsidRDefault="00C61EA0" w:rsidP="005854DB">
            <w:pPr>
              <w:pStyle w:val="Title"/>
            </w:pPr>
            <w:sdt>
              <w:sdtPr>
                <w:alias w:val="Title"/>
                <w:tag w:val=""/>
                <w:id w:val="2016188051"/>
                <w:placeholder>
                  <w:docPart w:val="B30461EF64864E0B894C43545284DF90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15:appearance w15:val="hidden"/>
                <w:text/>
              </w:sdtPr>
              <w:sdtEndPr/>
              <w:sdtContent>
                <w:r w:rsidR="00835977">
                  <w:t>Decision Tree</w:t>
                </w:r>
              </w:sdtContent>
            </w:sdt>
          </w:p>
        </w:tc>
      </w:tr>
      <w:tr w:rsidR="005854DB" w:rsidRPr="0092125E" w14:paraId="2C7A96A2" w14:textId="77777777" w:rsidTr="005854DB">
        <w:trPr>
          <w:trHeight w:val="144"/>
        </w:trPr>
        <w:tc>
          <w:tcPr>
            <w:tcW w:w="1440" w:type="dxa"/>
            <w:shd w:val="clear" w:color="auto" w:fill="auto"/>
          </w:tcPr>
          <w:p w14:paraId="1D836EBD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6840" w:type="dxa"/>
            <w:shd w:val="clear" w:color="auto" w:fill="F0CDA1" w:themeFill="accent1"/>
            <w:vAlign w:val="center"/>
          </w:tcPr>
          <w:p w14:paraId="563C1131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  <w:tc>
          <w:tcPr>
            <w:tcW w:w="1070" w:type="dxa"/>
            <w:shd w:val="clear" w:color="auto" w:fill="auto"/>
          </w:tcPr>
          <w:p w14:paraId="596C580B" w14:textId="77777777" w:rsidR="005854DB" w:rsidRPr="0092125E" w:rsidRDefault="005854DB" w:rsidP="00794847">
            <w:pPr>
              <w:spacing w:before="0" w:after="0"/>
              <w:rPr>
                <w:sz w:val="10"/>
                <w:szCs w:val="10"/>
              </w:rPr>
            </w:pPr>
          </w:p>
        </w:tc>
      </w:tr>
      <w:tr w:rsidR="005854DB" w14:paraId="4E2BA2F6" w14:textId="77777777" w:rsidTr="00A67285">
        <w:trPr>
          <w:trHeight w:val="1332"/>
        </w:trPr>
        <w:tc>
          <w:tcPr>
            <w:tcW w:w="9350" w:type="dxa"/>
            <w:gridSpan w:val="3"/>
            <w:shd w:val="clear" w:color="auto" w:fill="auto"/>
          </w:tcPr>
          <w:sdt>
            <w:sdtPr>
              <w:alias w:val="Subtitle"/>
              <w:tag w:val=""/>
              <w:id w:val="1073854703"/>
              <w:placeholder>
                <w:docPart w:val="A6EE44FF66734573A9F296F3F766521C"/>
              </w:placeholder>
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<w15:appearance w15:val="hidden"/>
              <w:text/>
            </w:sdtPr>
            <w:sdtEndPr/>
            <w:sdtContent>
              <w:p w14:paraId="75F18942" w14:textId="50BF5861" w:rsidR="005854DB" w:rsidRPr="005854DB" w:rsidRDefault="00835977" w:rsidP="005854DB">
                <w:pPr>
                  <w:pStyle w:val="Subtitle"/>
                </w:pPr>
                <w:r>
                  <w:t>Prashanth.S 19MID0020</w:t>
                </w:r>
              </w:p>
            </w:sdtContent>
          </w:sdt>
        </w:tc>
      </w:tr>
    </w:tbl>
    <w:bookmarkEnd w:id="0"/>
    <w:p w14:paraId="7B17861D" w14:textId="71C097CC" w:rsidR="00BD0C60" w:rsidRDefault="00C2128E" w:rsidP="005854DB">
      <w:pPr>
        <w:pStyle w:val="Heading1"/>
      </w:pPr>
      <w:r>
        <w:t>Question-1</w:t>
      </w:r>
    </w:p>
    <w:p w14:paraId="083F054A" w14:textId="6D21BE61" w:rsidR="005854DB" w:rsidRDefault="00F231AE" w:rsidP="005854DB">
      <w:r w:rsidRPr="00F231AE">
        <w:drawing>
          <wp:inline distT="0" distB="0" distL="0" distR="0" wp14:anchorId="2A708115" wp14:editId="57A099E2">
            <wp:extent cx="4612046" cy="3154498"/>
            <wp:effectExtent l="0" t="0" r="0" b="825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397" cy="316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8879" w14:textId="31756AD0" w:rsidR="00F231AE" w:rsidRDefault="00F231AE" w:rsidP="005854DB">
      <w:r w:rsidRPr="00F231AE">
        <w:drawing>
          <wp:inline distT="0" distB="0" distL="0" distR="0" wp14:anchorId="66463123" wp14:editId="7BFF103E">
            <wp:extent cx="4558651" cy="3242802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152" cy="326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224F" w14:textId="5DBD79F3" w:rsidR="00BA4945" w:rsidRDefault="00BA4945" w:rsidP="005854DB">
      <w:r w:rsidRPr="00BA4945">
        <w:lastRenderedPageBreak/>
        <w:drawing>
          <wp:inline distT="0" distB="0" distL="0" distR="0" wp14:anchorId="27C8D66A" wp14:editId="57A67F08">
            <wp:extent cx="6761220" cy="3130418"/>
            <wp:effectExtent l="0" t="0" r="190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9504" cy="313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945">
        <w:drawing>
          <wp:inline distT="0" distB="0" distL="0" distR="0" wp14:anchorId="395BCF05" wp14:editId="316CA229">
            <wp:extent cx="6801267" cy="281227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08661" cy="281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036">
        <w:br/>
      </w:r>
      <w:r w:rsidR="000F1036" w:rsidRPr="000F1036">
        <w:drawing>
          <wp:inline distT="0" distB="0" distL="0" distR="0" wp14:anchorId="63D042B5" wp14:editId="4BCF2294">
            <wp:extent cx="6800850" cy="1446530"/>
            <wp:effectExtent l="0" t="0" r="0" b="127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8603" cy="14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38F7" w14:textId="77B01F78" w:rsidR="00124C64" w:rsidRDefault="00124C64" w:rsidP="005854DB">
      <w:r w:rsidRPr="00124C64">
        <w:lastRenderedPageBreak/>
        <w:drawing>
          <wp:inline distT="0" distB="0" distL="0" distR="0" wp14:anchorId="44426F73" wp14:editId="74CAFF91">
            <wp:extent cx="6400800" cy="257365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308F" w14:textId="5885580B" w:rsidR="00DA347A" w:rsidRDefault="00DA347A" w:rsidP="005854DB">
      <w:r>
        <w:t>Taking the 10</w:t>
      </w:r>
      <w:r w:rsidRPr="00DA347A">
        <w:rPr>
          <w:vertAlign w:val="superscript"/>
        </w:rPr>
        <w:t>th</w:t>
      </w:r>
      <w:r>
        <w:t xml:space="preserve"> record With age=</w:t>
      </w:r>
      <w:r w:rsidRPr="00DA347A">
        <w:t>senior</w:t>
      </w:r>
      <w:r>
        <w:t xml:space="preserve"> and credit_rating=fair we are getting </w:t>
      </w:r>
      <w:r w:rsidR="00EB0C6D">
        <w:br/>
      </w:r>
      <w:r>
        <w:t>buys_computer = yes</w:t>
      </w:r>
    </w:p>
    <w:p w14:paraId="0E8F8E51" w14:textId="3453779E" w:rsidR="00294EF8" w:rsidRDefault="00294EF8" w:rsidP="005854DB"/>
    <w:p w14:paraId="0120B91A" w14:textId="5F69BF9C" w:rsidR="00294EF8" w:rsidRDefault="00294EF8" w:rsidP="005854DB"/>
    <w:p w14:paraId="76E8A11B" w14:textId="55798184" w:rsidR="00294EF8" w:rsidRDefault="00294EF8" w:rsidP="005854DB"/>
    <w:p w14:paraId="316A96C5" w14:textId="6126DA08" w:rsidR="00294EF8" w:rsidRDefault="00294EF8" w:rsidP="005854DB"/>
    <w:p w14:paraId="2A875646" w14:textId="4F072C5A" w:rsidR="00294EF8" w:rsidRDefault="00294EF8" w:rsidP="005854DB"/>
    <w:p w14:paraId="613D60EB" w14:textId="77777777" w:rsidR="00391CA8" w:rsidRDefault="00391CA8" w:rsidP="005854DB"/>
    <w:p w14:paraId="17EE3723" w14:textId="11D75D05" w:rsidR="00B80F90" w:rsidRDefault="00B80F90" w:rsidP="00B80F90">
      <w:pPr>
        <w:pStyle w:val="Heading1"/>
      </w:pPr>
      <w:r>
        <w:lastRenderedPageBreak/>
        <w:t>Question-</w:t>
      </w:r>
      <w:r>
        <w:t>2</w:t>
      </w:r>
    </w:p>
    <w:p w14:paraId="12386102" w14:textId="79018F58" w:rsidR="00B80F90" w:rsidRDefault="00F00D42" w:rsidP="005854DB">
      <w:r w:rsidRPr="00F00D42">
        <w:drawing>
          <wp:inline distT="0" distB="0" distL="0" distR="0" wp14:anchorId="3B8C9C58" wp14:editId="107CD3D6">
            <wp:extent cx="4309872" cy="3395849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540" cy="340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1BC1" w14:textId="45E5747E" w:rsidR="009E38C7" w:rsidRDefault="009E38C7" w:rsidP="005854DB">
      <w:r w:rsidRPr="009E38C7">
        <w:drawing>
          <wp:inline distT="0" distB="0" distL="0" distR="0" wp14:anchorId="2137E4EE" wp14:editId="12EFFE85">
            <wp:extent cx="3255264" cy="3283087"/>
            <wp:effectExtent l="0" t="0" r="254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834" cy="32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D919" w14:textId="7E3F46F4" w:rsidR="00FF162F" w:rsidRDefault="00FF162F" w:rsidP="005854DB"/>
    <w:p w14:paraId="5C920BA7" w14:textId="69D6002C" w:rsidR="00FF162F" w:rsidRDefault="00FF162F" w:rsidP="005854DB"/>
    <w:p w14:paraId="51D19783" w14:textId="70AE5C45" w:rsidR="00FF162F" w:rsidRDefault="00FF162F" w:rsidP="005854DB"/>
    <w:p w14:paraId="16C29C48" w14:textId="63F77192" w:rsidR="00004BD6" w:rsidRDefault="00B66E6B" w:rsidP="005854DB">
      <w:r w:rsidRPr="00B66E6B">
        <w:lastRenderedPageBreak/>
        <w:drawing>
          <wp:inline distT="0" distB="0" distL="0" distR="0" wp14:anchorId="360CC65F" wp14:editId="676586F1">
            <wp:extent cx="6656832" cy="3103220"/>
            <wp:effectExtent l="0" t="0" r="0" b="254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445" cy="310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4BD6" w:rsidRPr="00004BD6">
        <w:drawing>
          <wp:inline distT="0" distB="0" distL="0" distR="0" wp14:anchorId="5F51022A" wp14:editId="4EC219EF">
            <wp:extent cx="6710289" cy="2907792"/>
            <wp:effectExtent l="0" t="0" r="0" b="6985"/>
            <wp:docPr id="13" name="Picture 13" descr="A picture containing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6555" cy="291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AF3" w:rsidRPr="00181AF3">
        <w:drawing>
          <wp:inline distT="0" distB="0" distL="0" distR="0" wp14:anchorId="512D3C62" wp14:editId="0DDA8BD7">
            <wp:extent cx="7071360" cy="707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01246" cy="7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D1B2" w14:textId="43ACD34C" w:rsidR="009D412C" w:rsidRDefault="009D412C" w:rsidP="005854DB">
      <w:r w:rsidRPr="009D412C">
        <w:lastRenderedPageBreak/>
        <w:drawing>
          <wp:inline distT="0" distB="0" distL="0" distR="0" wp14:anchorId="374F2515" wp14:editId="6E9CAAA9">
            <wp:extent cx="6400800" cy="2223770"/>
            <wp:effectExtent l="0" t="0" r="0" b="508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E439" w14:textId="5A74A9E8" w:rsidR="003839A6" w:rsidRDefault="003839A6" w:rsidP="005854DB">
      <w:r>
        <w:t>With income=</w:t>
      </w:r>
      <w:r w:rsidRPr="003839A6">
        <w:t>high,</w:t>
      </w:r>
      <w:r>
        <w:t xml:space="preserve"> the person belongs to the class A</w:t>
      </w:r>
    </w:p>
    <w:p w14:paraId="48A71ACC" w14:textId="4DBBE511" w:rsidR="007E1657" w:rsidRDefault="007E1657" w:rsidP="005854DB"/>
    <w:p w14:paraId="3C4F98AA" w14:textId="54A08347" w:rsidR="007E1657" w:rsidRDefault="007E1657" w:rsidP="005854DB"/>
    <w:p w14:paraId="2CD92C9C" w14:textId="22913324" w:rsidR="007E1657" w:rsidRDefault="007E1657" w:rsidP="005854DB"/>
    <w:p w14:paraId="3763B715" w14:textId="077373A7" w:rsidR="007E1657" w:rsidRDefault="007E1657" w:rsidP="005854DB"/>
    <w:p w14:paraId="73288B08" w14:textId="756AA90A" w:rsidR="007E1657" w:rsidRDefault="007E1657" w:rsidP="005854DB"/>
    <w:p w14:paraId="17E3DDA5" w14:textId="1BBAC3E8" w:rsidR="007E1657" w:rsidRDefault="007E1657" w:rsidP="005854DB"/>
    <w:p w14:paraId="66FA6143" w14:textId="2E723A35" w:rsidR="007E1657" w:rsidRDefault="007E1657" w:rsidP="005854DB"/>
    <w:p w14:paraId="6F2FC82F" w14:textId="171FB77A" w:rsidR="007E1657" w:rsidRDefault="007E1657" w:rsidP="005854DB"/>
    <w:p w14:paraId="36CE754C" w14:textId="2976C45F" w:rsidR="007E1657" w:rsidRDefault="007E1657" w:rsidP="005854DB"/>
    <w:p w14:paraId="4C58293B" w14:textId="6D32A987" w:rsidR="007E1657" w:rsidRDefault="007E1657" w:rsidP="005854DB"/>
    <w:p w14:paraId="4B9E8BDD" w14:textId="1C6885D0" w:rsidR="007E1657" w:rsidRDefault="007E1657" w:rsidP="005854DB"/>
    <w:p w14:paraId="70E23EF2" w14:textId="3295C792" w:rsidR="007E1657" w:rsidRDefault="007E1657" w:rsidP="005854DB"/>
    <w:p w14:paraId="3715F70B" w14:textId="60B33404" w:rsidR="007E1657" w:rsidRDefault="007E1657" w:rsidP="005854DB"/>
    <w:p w14:paraId="55DF612F" w14:textId="75A018D8" w:rsidR="007E1657" w:rsidRDefault="007E1657" w:rsidP="005854DB"/>
    <w:p w14:paraId="19E60F55" w14:textId="29E6E2E8" w:rsidR="007E1657" w:rsidRDefault="007E1657" w:rsidP="005854DB"/>
    <w:p w14:paraId="199BAC82" w14:textId="0435C2FC" w:rsidR="007E1657" w:rsidRDefault="007E1657" w:rsidP="005854DB"/>
    <w:p w14:paraId="1D85E32A" w14:textId="34687CC7" w:rsidR="007E1657" w:rsidRDefault="007E1657" w:rsidP="005854DB"/>
    <w:p w14:paraId="2787B2D0" w14:textId="1BE3AB35" w:rsidR="007E1657" w:rsidRDefault="007E1657" w:rsidP="005854DB"/>
    <w:p w14:paraId="082BDB56" w14:textId="158A25DF" w:rsidR="007E1657" w:rsidRDefault="007E1657" w:rsidP="005854DB"/>
    <w:p w14:paraId="6FDB9541" w14:textId="55F9D61F" w:rsidR="007E1657" w:rsidRDefault="007E1657" w:rsidP="005854DB"/>
    <w:p w14:paraId="2B8EB087" w14:textId="6B9D5020" w:rsidR="007E1657" w:rsidRDefault="007E1657" w:rsidP="007E1657">
      <w:pPr>
        <w:pStyle w:val="Heading1"/>
      </w:pPr>
      <w:r>
        <w:lastRenderedPageBreak/>
        <w:t>Question-</w:t>
      </w:r>
      <w:r>
        <w:t>3</w:t>
      </w:r>
    </w:p>
    <w:p w14:paraId="6C9858AC" w14:textId="4D1A43FF" w:rsidR="007E1657" w:rsidRDefault="002D2886" w:rsidP="005854DB">
      <w:r w:rsidRPr="002D2886">
        <w:drawing>
          <wp:inline distT="0" distB="0" distL="0" distR="0" wp14:anchorId="2A0C408F" wp14:editId="1F5B7A0D">
            <wp:extent cx="4899660" cy="3357038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3425" cy="335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6BFA" w14:textId="51E25525" w:rsidR="00857752" w:rsidRDefault="00857752" w:rsidP="005854DB">
      <w:r w:rsidRPr="00857752">
        <w:drawing>
          <wp:inline distT="0" distB="0" distL="0" distR="0" wp14:anchorId="7C3FE6EC" wp14:editId="682BAC36">
            <wp:extent cx="2750820" cy="3278134"/>
            <wp:effectExtent l="0" t="0" r="0" b="0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3790" cy="328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4B4C" w14:textId="7AFAA129" w:rsidR="00791C24" w:rsidRDefault="00791C24" w:rsidP="005854DB"/>
    <w:p w14:paraId="7C059A27" w14:textId="7DF7B889" w:rsidR="00791C24" w:rsidRDefault="00791C24" w:rsidP="005854DB"/>
    <w:p w14:paraId="236F4F0A" w14:textId="00380270" w:rsidR="00791C24" w:rsidRDefault="00791C24" w:rsidP="005854DB"/>
    <w:p w14:paraId="7FC220F4" w14:textId="55773F88" w:rsidR="00791C24" w:rsidRDefault="00791C24" w:rsidP="005854DB"/>
    <w:p w14:paraId="30780E3D" w14:textId="075AADD4" w:rsidR="00791C24" w:rsidRDefault="00791C24" w:rsidP="005854DB">
      <w:r w:rsidRPr="00791C24">
        <w:drawing>
          <wp:inline distT="0" distB="0" distL="0" distR="0" wp14:anchorId="1F94AC71" wp14:editId="040543C0">
            <wp:extent cx="6674005" cy="3135061"/>
            <wp:effectExtent l="0" t="0" r="0" b="825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0832" cy="313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615C">
        <w:br/>
      </w:r>
      <w:r w:rsidR="0012615C" w:rsidRPr="0012615C">
        <w:drawing>
          <wp:inline distT="0" distB="0" distL="0" distR="0" wp14:anchorId="1BAE26FC" wp14:editId="3A605B50">
            <wp:extent cx="6673850" cy="2823144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84168" cy="282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6AA1">
        <w:br/>
      </w:r>
      <w:r w:rsidR="00956AA1" w:rsidRPr="00956AA1">
        <w:drawing>
          <wp:inline distT="0" distB="0" distL="0" distR="0" wp14:anchorId="52319934" wp14:editId="6C315888">
            <wp:extent cx="6745499" cy="807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8753" cy="81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5B9B" w14:textId="5D12636C" w:rsidR="00385EF1" w:rsidRDefault="00385EF1" w:rsidP="005854DB">
      <w:r w:rsidRPr="00385EF1">
        <w:lastRenderedPageBreak/>
        <w:drawing>
          <wp:inline distT="0" distB="0" distL="0" distR="0" wp14:anchorId="2B9DA340" wp14:editId="22B8A491">
            <wp:extent cx="6400800" cy="1755140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1248" w14:textId="793731FC" w:rsidR="00000BB2" w:rsidRDefault="00000BB2" w:rsidP="005854DB">
      <w:r>
        <w:t>With the 2</w:t>
      </w:r>
      <w:r w:rsidRPr="00000BB2">
        <w:rPr>
          <w:vertAlign w:val="superscript"/>
        </w:rPr>
        <w:t>nd</w:t>
      </w:r>
      <w:r>
        <w:t xml:space="preserve"> record Age=21, will get Location=hyd</w:t>
      </w:r>
    </w:p>
    <w:sectPr w:rsidR="00000BB2" w:rsidSect="00A67285">
      <w:headerReference w:type="default" r:id="rId29"/>
      <w:footerReference w:type="default" r:id="rId30"/>
      <w:headerReference w:type="first" r:id="rId31"/>
      <w:footerReference w:type="first" r:id="rId32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EAC6D" w14:textId="77777777" w:rsidR="00C61EA0" w:rsidRDefault="00C61EA0" w:rsidP="005A20E2">
      <w:pPr>
        <w:spacing w:after="0"/>
      </w:pPr>
      <w:r>
        <w:separator/>
      </w:r>
    </w:p>
    <w:p w14:paraId="04B9A991" w14:textId="77777777" w:rsidR="00C61EA0" w:rsidRDefault="00C61EA0"/>
    <w:p w14:paraId="61AADC97" w14:textId="77777777" w:rsidR="00C61EA0" w:rsidRDefault="00C61EA0" w:rsidP="009B4773"/>
    <w:p w14:paraId="72DD808B" w14:textId="77777777" w:rsidR="00C61EA0" w:rsidRDefault="00C61EA0" w:rsidP="00513832"/>
  </w:endnote>
  <w:endnote w:type="continuationSeparator" w:id="0">
    <w:p w14:paraId="302E4CFD" w14:textId="77777777" w:rsidR="00C61EA0" w:rsidRDefault="00C61EA0" w:rsidP="005A20E2">
      <w:pPr>
        <w:spacing w:after="0"/>
      </w:pPr>
      <w:r>
        <w:continuationSeparator/>
      </w:r>
    </w:p>
    <w:p w14:paraId="7B4C42E6" w14:textId="77777777" w:rsidR="00C61EA0" w:rsidRDefault="00C61EA0"/>
    <w:p w14:paraId="37AF6C37" w14:textId="77777777" w:rsidR="00C61EA0" w:rsidRDefault="00C61EA0" w:rsidP="009B4773"/>
    <w:p w14:paraId="5FD73ACB" w14:textId="77777777" w:rsidR="00C61EA0" w:rsidRDefault="00C61EA0" w:rsidP="0051383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5B10" w14:textId="77777777" w:rsidR="00B57756" w:rsidRPr="003639D2" w:rsidRDefault="00B57756" w:rsidP="003639D2">
    <w:pPr>
      <w:pStyle w:val="Footer"/>
    </w:pPr>
    <w:r w:rsidRPr="003639D2">
      <w:tab/>
    </w:r>
    <w:r w:rsidRPr="003639D2">
      <w:fldChar w:fldCharType="begin"/>
    </w:r>
    <w:r w:rsidRPr="003639D2">
      <w:instrText xml:space="preserve"> PAGE   \* MERGEFORMAT </w:instrText>
    </w:r>
    <w:r w:rsidRPr="003639D2">
      <w:fldChar w:fldCharType="separate"/>
    </w:r>
    <w:r w:rsidRPr="003639D2">
      <w:t>1</w:t>
    </w:r>
    <w:r w:rsidRPr="003639D2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9A2E0" w14:textId="77777777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C17A8" w14:textId="77777777" w:rsidR="00C61EA0" w:rsidRDefault="00C61EA0" w:rsidP="005A20E2">
      <w:pPr>
        <w:spacing w:after="0"/>
      </w:pPr>
      <w:r>
        <w:separator/>
      </w:r>
    </w:p>
    <w:p w14:paraId="31A4452D" w14:textId="77777777" w:rsidR="00C61EA0" w:rsidRDefault="00C61EA0"/>
    <w:p w14:paraId="05FE8B38" w14:textId="77777777" w:rsidR="00C61EA0" w:rsidRDefault="00C61EA0" w:rsidP="009B4773"/>
    <w:p w14:paraId="112F9BD8" w14:textId="77777777" w:rsidR="00C61EA0" w:rsidRDefault="00C61EA0" w:rsidP="00513832"/>
  </w:footnote>
  <w:footnote w:type="continuationSeparator" w:id="0">
    <w:p w14:paraId="73A6B86E" w14:textId="77777777" w:rsidR="00C61EA0" w:rsidRDefault="00C61EA0" w:rsidP="005A20E2">
      <w:pPr>
        <w:spacing w:after="0"/>
      </w:pPr>
      <w:r>
        <w:continuationSeparator/>
      </w:r>
    </w:p>
    <w:p w14:paraId="5DFE3B49" w14:textId="77777777" w:rsidR="00C61EA0" w:rsidRDefault="00C61EA0"/>
    <w:p w14:paraId="7D354BF0" w14:textId="77777777" w:rsidR="00C61EA0" w:rsidRDefault="00C61EA0" w:rsidP="009B4773"/>
    <w:p w14:paraId="00AF3006" w14:textId="77777777" w:rsidR="00C61EA0" w:rsidRDefault="00C61EA0" w:rsidP="0051383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901E3" w14:textId="7ACAA2D4" w:rsidR="003639D2" w:rsidRPr="003639D2" w:rsidRDefault="00C61EA0" w:rsidP="003639D2">
    <w:pPr>
      <w:pStyle w:val="Header1"/>
    </w:pPr>
    <w:sdt>
      <w:sdtPr>
        <w:alias w:val="Title"/>
        <w:tag w:val=""/>
        <w:id w:val="-611985797"/>
        <w:placeholder>
          <w:docPart w:val="92C7E37E0A934485A8956E6F34C06616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15:appearance w15:val="hidden"/>
        <w:text/>
      </w:sdtPr>
      <w:sdtEndPr/>
      <w:sdtContent>
        <w:r w:rsidR="00835977">
          <w:t>Decision Tree</w:t>
        </w:r>
      </w:sdtContent>
    </w:sdt>
  </w:p>
  <w:p w14:paraId="32CA512F" w14:textId="5924E633" w:rsidR="005854DB" w:rsidRPr="005854DB" w:rsidRDefault="00C61EA0" w:rsidP="003D6AFD">
    <w:pPr>
      <w:pStyle w:val="Header"/>
    </w:pPr>
    <w:sdt>
      <w:sdtPr>
        <w:alias w:val="Subtitle"/>
        <w:tag w:val=""/>
        <w:id w:val="-2023313307"/>
        <w:placeholder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15:appearance w15:val="hidden"/>
        <w:text/>
      </w:sdtPr>
      <w:sdtEndPr/>
      <w:sdtContent>
        <w:r w:rsidR="00835977">
          <w:t>Prashanth.S 19MID0020</w:t>
        </w:r>
      </w:sdtContent>
    </w:sdt>
    <w:r w:rsidR="003D6AFD" w:rsidRPr="003D6AFD">
      <w:t xml:space="preserve"> </w:t>
    </w:r>
    <w:r w:rsidR="005854DB">
      <w:rPr>
        <w:noProof/>
      </w:rPr>
      <mc:AlternateContent>
        <mc:Choice Requires="wps">
          <w:drawing>
            <wp:anchor distT="45720" distB="45720" distL="114300" distR="114300" simplePos="0" relativeHeight="251696128" behindDoc="1" locked="0" layoutInCell="1" allowOverlap="1" wp14:anchorId="71FFBA60" wp14:editId="7A9DFA18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rgbClr val="107082">
                          <a:alpha val="14902"/>
                        </a:srgb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BBF563A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FFBA60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20352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" fillcolor="#107082" stroked="f">
              <v:fill opacity="9766f"/>
              <v:textbox inset="20mm,8mm">
                <w:txbxContent>
                  <w:p w14:paraId="4BBF563A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D1353" w14:textId="77777777" w:rsidR="005854DB" w:rsidRDefault="005C7E0C" w:rsidP="00A67285">
    <w:pPr>
      <w:pStyle w:val="Header"/>
      <w:spacing w:after="0"/>
    </w:pPr>
    <w:r>
      <w:rPr>
        <w:noProof/>
      </w:rPr>
      <w:drawing>
        <wp:anchor distT="0" distB="0" distL="114300" distR="114300" simplePos="0" relativeHeight="251698176" behindDoc="1" locked="0" layoutInCell="1" allowOverlap="1" wp14:anchorId="1990696D" wp14:editId="54293411">
          <wp:simplePos x="0" y="0"/>
          <wp:positionH relativeFrom="page">
            <wp:align>center</wp:align>
          </wp:positionH>
          <wp:positionV relativeFrom="page">
            <wp:align>top</wp:align>
          </wp:positionV>
          <wp:extent cx="7836408" cy="2286000"/>
          <wp:effectExtent l="0" t="0" r="0" b="0"/>
          <wp:wrapNone/>
          <wp:docPr id="193" name="Picture 193" descr="Group of people discuss someth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ettyImages-696273168_super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8192" t="47708" r="26358" b="28055"/>
                  <a:stretch/>
                </pic:blipFill>
                <pic:spPr bwMode="auto">
                  <a:xfrm>
                    <a:off x="0" y="0"/>
                    <a:ext cx="7836408" cy="22860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C285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2" w15:restartNumberingAfterBreak="0">
    <w:nsid w:val="FFFFFF88"/>
    <w:multiLevelType w:val="singleLevel"/>
    <w:tmpl w:val="EE34F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DA2A00F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0E91F2A"/>
    <w:multiLevelType w:val="hybridMultilevel"/>
    <w:tmpl w:val="6DC0BC34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A86343"/>
    <w:multiLevelType w:val="hybridMultilevel"/>
    <w:tmpl w:val="DCAC3568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533D15"/>
    <w:multiLevelType w:val="hybridMultilevel"/>
    <w:tmpl w:val="C234D8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09941A06"/>
    <w:multiLevelType w:val="hybridMultilevel"/>
    <w:tmpl w:val="3CB430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0AB62834"/>
    <w:multiLevelType w:val="hybridMultilevel"/>
    <w:tmpl w:val="C08C66B0"/>
    <w:lvl w:ilvl="0" w:tplc="CFD2494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566B04"/>
    <w:multiLevelType w:val="hybridMultilevel"/>
    <w:tmpl w:val="7E7A932C"/>
    <w:lvl w:ilvl="0" w:tplc="7B3058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21DA16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107082" w:themeColor="accent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20324"/>
    <w:multiLevelType w:val="hybridMultilevel"/>
    <w:tmpl w:val="6AF8351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4832639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DB6146"/>
    <w:multiLevelType w:val="hybridMultilevel"/>
    <w:tmpl w:val="1DF0C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7B872C6"/>
    <w:multiLevelType w:val="hybridMultilevel"/>
    <w:tmpl w:val="B2560376"/>
    <w:lvl w:ilvl="0" w:tplc="633C562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867BE"/>
    <w:multiLevelType w:val="hybridMultilevel"/>
    <w:tmpl w:val="80663A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E331351"/>
    <w:multiLevelType w:val="hybridMultilevel"/>
    <w:tmpl w:val="72966E82"/>
    <w:lvl w:ilvl="0" w:tplc="2AFA433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CF1929"/>
    <w:multiLevelType w:val="hybridMultilevel"/>
    <w:tmpl w:val="BB0440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21351B2"/>
    <w:multiLevelType w:val="hybridMultilevel"/>
    <w:tmpl w:val="C2A236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D344304">
      <w:start w:val="1"/>
      <w:numFmt w:val="bullet"/>
      <w:lvlText w:val="o"/>
      <w:lvlJc w:val="center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0B7AF6"/>
    <w:multiLevelType w:val="hybridMultilevel"/>
    <w:tmpl w:val="F46C53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E6C7223"/>
    <w:multiLevelType w:val="hybridMultilevel"/>
    <w:tmpl w:val="D6FAB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F8F198D"/>
    <w:multiLevelType w:val="hybridMultilevel"/>
    <w:tmpl w:val="03680CDA"/>
    <w:lvl w:ilvl="0" w:tplc="8376A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2013B8"/>
    <w:multiLevelType w:val="hybridMultilevel"/>
    <w:tmpl w:val="7BF04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F425193"/>
    <w:multiLevelType w:val="hybridMultilevel"/>
    <w:tmpl w:val="2B4662AC"/>
    <w:lvl w:ilvl="0" w:tplc="F27AD300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107082" w:themeColor="accent2"/>
        <w:u w:color="F0CDA1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10708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F92F8B"/>
    <w:multiLevelType w:val="hybridMultilevel"/>
    <w:tmpl w:val="4552D1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A2926AB"/>
    <w:multiLevelType w:val="hybridMultilevel"/>
    <w:tmpl w:val="74EAD57A"/>
    <w:lvl w:ilvl="0" w:tplc="21DA163A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6156C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1D02171"/>
    <w:multiLevelType w:val="hybridMultilevel"/>
    <w:tmpl w:val="68700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FE6E66"/>
    <w:multiLevelType w:val="hybridMultilevel"/>
    <w:tmpl w:val="040A3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B023C"/>
    <w:multiLevelType w:val="hybridMultilevel"/>
    <w:tmpl w:val="02829B4A"/>
    <w:lvl w:ilvl="0" w:tplc="CB6ECA1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1F4F44"/>
    <w:multiLevelType w:val="hybridMultilevel"/>
    <w:tmpl w:val="7F5EAAF0"/>
    <w:lvl w:ilvl="0" w:tplc="302A11E8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color w:val="107082" w:themeColor="accent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961309"/>
    <w:multiLevelType w:val="hybridMultilevel"/>
    <w:tmpl w:val="C656764A"/>
    <w:lvl w:ilvl="0" w:tplc="9020A65A">
      <w:start w:val="1"/>
      <w:numFmt w:val="decimal"/>
      <w:lvlText w:val="%1."/>
      <w:lvlJc w:val="left"/>
      <w:pPr>
        <w:ind w:left="1210" w:hanging="360"/>
      </w:pPr>
      <w:rPr>
        <w:rFonts w:hint="default"/>
        <w:b/>
        <w:i/>
        <w:color w:val="107082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101D07"/>
    <w:multiLevelType w:val="hybridMultilevel"/>
    <w:tmpl w:val="79DC4B2A"/>
    <w:lvl w:ilvl="0" w:tplc="124C5DAE">
      <w:start w:val="1"/>
      <w:numFmt w:val="decimal"/>
      <w:lvlText w:val="%1."/>
      <w:lvlJc w:val="left"/>
      <w:pPr>
        <w:ind w:left="1080" w:hanging="72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5"/>
  </w:num>
  <w:num w:numId="3">
    <w:abstractNumId w:val="17"/>
  </w:num>
  <w:num w:numId="4">
    <w:abstractNumId w:val="25"/>
  </w:num>
  <w:num w:numId="5">
    <w:abstractNumId w:val="14"/>
  </w:num>
  <w:num w:numId="6">
    <w:abstractNumId w:val="8"/>
  </w:num>
  <w:num w:numId="7">
    <w:abstractNumId w:val="34"/>
  </w:num>
  <w:num w:numId="8">
    <w:abstractNumId w:val="13"/>
  </w:num>
  <w:num w:numId="9">
    <w:abstractNumId w:val="36"/>
  </w:num>
  <w:num w:numId="10">
    <w:abstractNumId w:val="31"/>
  </w:num>
  <w:num w:numId="11">
    <w:abstractNumId w:val="4"/>
  </w:num>
  <w:num w:numId="12">
    <w:abstractNumId w:val="11"/>
  </w:num>
  <w:num w:numId="13">
    <w:abstractNumId w:val="16"/>
  </w:num>
  <w:num w:numId="14">
    <w:abstractNumId w:val="24"/>
  </w:num>
  <w:num w:numId="15">
    <w:abstractNumId w:val="20"/>
  </w:num>
  <w:num w:numId="16">
    <w:abstractNumId w:val="7"/>
  </w:num>
  <w:num w:numId="17">
    <w:abstractNumId w:val="26"/>
  </w:num>
  <w:num w:numId="18">
    <w:abstractNumId w:val="37"/>
  </w:num>
  <w:num w:numId="19">
    <w:abstractNumId w:val="10"/>
  </w:num>
  <w:num w:numId="20">
    <w:abstractNumId w:val="29"/>
  </w:num>
  <w:num w:numId="21">
    <w:abstractNumId w:val="12"/>
  </w:num>
  <w:num w:numId="22">
    <w:abstractNumId w:val="21"/>
  </w:num>
  <w:num w:numId="23">
    <w:abstractNumId w:val="23"/>
  </w:num>
  <w:num w:numId="24">
    <w:abstractNumId w:val="19"/>
  </w:num>
  <w:num w:numId="25">
    <w:abstractNumId w:val="22"/>
  </w:num>
  <w:num w:numId="26">
    <w:abstractNumId w:val="9"/>
  </w:num>
  <w:num w:numId="27">
    <w:abstractNumId w:val="32"/>
  </w:num>
  <w:num w:numId="28">
    <w:abstractNumId w:val="15"/>
  </w:num>
  <w:num w:numId="29">
    <w:abstractNumId w:val="6"/>
  </w:num>
  <w:num w:numId="30">
    <w:abstractNumId w:val="18"/>
  </w:num>
  <w:num w:numId="31">
    <w:abstractNumId w:val="5"/>
  </w:num>
  <w:num w:numId="32">
    <w:abstractNumId w:val="28"/>
  </w:num>
  <w:num w:numId="33">
    <w:abstractNumId w:val="30"/>
  </w:num>
  <w:num w:numId="34">
    <w:abstractNumId w:val="3"/>
  </w:num>
  <w:num w:numId="35">
    <w:abstractNumId w:val="1"/>
  </w:num>
  <w:num w:numId="36">
    <w:abstractNumId w:val="2"/>
  </w:num>
  <w:num w:numId="37">
    <w:abstractNumId w:val="0"/>
  </w:num>
  <w:num w:numId="38">
    <w:abstractNumId w:val="33"/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01C9"/>
    <w:rsid w:val="0000092E"/>
    <w:rsid w:val="00000BB2"/>
    <w:rsid w:val="00004BD6"/>
    <w:rsid w:val="00012A83"/>
    <w:rsid w:val="00017C3C"/>
    <w:rsid w:val="00021F2E"/>
    <w:rsid w:val="00026EAE"/>
    <w:rsid w:val="0003123C"/>
    <w:rsid w:val="00032A10"/>
    <w:rsid w:val="00043FFE"/>
    <w:rsid w:val="00044074"/>
    <w:rsid w:val="0004430C"/>
    <w:rsid w:val="00066DE2"/>
    <w:rsid w:val="00077931"/>
    <w:rsid w:val="00084E91"/>
    <w:rsid w:val="000900B6"/>
    <w:rsid w:val="000A649E"/>
    <w:rsid w:val="000A7626"/>
    <w:rsid w:val="000B2D28"/>
    <w:rsid w:val="000B5DA2"/>
    <w:rsid w:val="000C1C28"/>
    <w:rsid w:val="000C2355"/>
    <w:rsid w:val="000C5872"/>
    <w:rsid w:val="000E0979"/>
    <w:rsid w:val="000E1544"/>
    <w:rsid w:val="000F1036"/>
    <w:rsid w:val="000F47C0"/>
    <w:rsid w:val="001155CE"/>
    <w:rsid w:val="001225D9"/>
    <w:rsid w:val="0012403E"/>
    <w:rsid w:val="00124370"/>
    <w:rsid w:val="00124C64"/>
    <w:rsid w:val="0012615C"/>
    <w:rsid w:val="00160392"/>
    <w:rsid w:val="00164319"/>
    <w:rsid w:val="00181AF3"/>
    <w:rsid w:val="001A5429"/>
    <w:rsid w:val="001D01C9"/>
    <w:rsid w:val="001D1C22"/>
    <w:rsid w:val="001E11F1"/>
    <w:rsid w:val="001E1E58"/>
    <w:rsid w:val="00206719"/>
    <w:rsid w:val="00207A17"/>
    <w:rsid w:val="00217C75"/>
    <w:rsid w:val="00240312"/>
    <w:rsid w:val="00247B17"/>
    <w:rsid w:val="00252E4A"/>
    <w:rsid w:val="002642A8"/>
    <w:rsid w:val="00294EF8"/>
    <w:rsid w:val="002955AB"/>
    <w:rsid w:val="002A137B"/>
    <w:rsid w:val="002B2A1E"/>
    <w:rsid w:val="002D163F"/>
    <w:rsid w:val="002D2886"/>
    <w:rsid w:val="00300CA3"/>
    <w:rsid w:val="0031130D"/>
    <w:rsid w:val="00314A6F"/>
    <w:rsid w:val="00334394"/>
    <w:rsid w:val="00337CA1"/>
    <w:rsid w:val="003425DC"/>
    <w:rsid w:val="00347AF5"/>
    <w:rsid w:val="00360F98"/>
    <w:rsid w:val="00362478"/>
    <w:rsid w:val="003639D2"/>
    <w:rsid w:val="00374421"/>
    <w:rsid w:val="003839A6"/>
    <w:rsid w:val="00385EF1"/>
    <w:rsid w:val="00391CA8"/>
    <w:rsid w:val="00396BA9"/>
    <w:rsid w:val="003A1203"/>
    <w:rsid w:val="003B5758"/>
    <w:rsid w:val="003C01B2"/>
    <w:rsid w:val="003D59A7"/>
    <w:rsid w:val="003D6AFD"/>
    <w:rsid w:val="003E78A7"/>
    <w:rsid w:val="003F0714"/>
    <w:rsid w:val="003F13B0"/>
    <w:rsid w:val="003F5F4A"/>
    <w:rsid w:val="00403423"/>
    <w:rsid w:val="004262DD"/>
    <w:rsid w:val="0042646F"/>
    <w:rsid w:val="00435096"/>
    <w:rsid w:val="004411FB"/>
    <w:rsid w:val="00443212"/>
    <w:rsid w:val="004714E9"/>
    <w:rsid w:val="00493EC0"/>
    <w:rsid w:val="00495909"/>
    <w:rsid w:val="004B5251"/>
    <w:rsid w:val="004C0453"/>
    <w:rsid w:val="004C432D"/>
    <w:rsid w:val="004C7B3E"/>
    <w:rsid w:val="00513832"/>
    <w:rsid w:val="00526C37"/>
    <w:rsid w:val="00533047"/>
    <w:rsid w:val="00567626"/>
    <w:rsid w:val="00577B45"/>
    <w:rsid w:val="005854DB"/>
    <w:rsid w:val="005919AF"/>
    <w:rsid w:val="005A20E2"/>
    <w:rsid w:val="005B6A1A"/>
    <w:rsid w:val="005C7E0C"/>
    <w:rsid w:val="005D2146"/>
    <w:rsid w:val="005F6388"/>
    <w:rsid w:val="005F6848"/>
    <w:rsid w:val="006329E1"/>
    <w:rsid w:val="00633E73"/>
    <w:rsid w:val="00655308"/>
    <w:rsid w:val="00664450"/>
    <w:rsid w:val="00685B4E"/>
    <w:rsid w:val="006936EB"/>
    <w:rsid w:val="006B048A"/>
    <w:rsid w:val="006B2383"/>
    <w:rsid w:val="006C4D5C"/>
    <w:rsid w:val="006D0144"/>
    <w:rsid w:val="006E3FC8"/>
    <w:rsid w:val="006F38DB"/>
    <w:rsid w:val="00701FFB"/>
    <w:rsid w:val="00712FAA"/>
    <w:rsid w:val="007157EF"/>
    <w:rsid w:val="0073670F"/>
    <w:rsid w:val="00740FCE"/>
    <w:rsid w:val="00753E67"/>
    <w:rsid w:val="0078010D"/>
    <w:rsid w:val="00784AB5"/>
    <w:rsid w:val="00791C24"/>
    <w:rsid w:val="0079288A"/>
    <w:rsid w:val="007B17C4"/>
    <w:rsid w:val="007B1F5A"/>
    <w:rsid w:val="007B3AB6"/>
    <w:rsid w:val="007B5AFF"/>
    <w:rsid w:val="007C136F"/>
    <w:rsid w:val="007C5AF4"/>
    <w:rsid w:val="007D40E3"/>
    <w:rsid w:val="007D5767"/>
    <w:rsid w:val="007E1657"/>
    <w:rsid w:val="007F793B"/>
    <w:rsid w:val="00813EC8"/>
    <w:rsid w:val="00817F8C"/>
    <w:rsid w:val="0082491D"/>
    <w:rsid w:val="0083428B"/>
    <w:rsid w:val="00835977"/>
    <w:rsid w:val="00857752"/>
    <w:rsid w:val="00876F99"/>
    <w:rsid w:val="008820B3"/>
    <w:rsid w:val="00886169"/>
    <w:rsid w:val="0089410F"/>
    <w:rsid w:val="00895725"/>
    <w:rsid w:val="008965F6"/>
    <w:rsid w:val="008A2B5E"/>
    <w:rsid w:val="008D3386"/>
    <w:rsid w:val="008F704C"/>
    <w:rsid w:val="0090206C"/>
    <w:rsid w:val="00902998"/>
    <w:rsid w:val="009043D9"/>
    <w:rsid w:val="009118A0"/>
    <w:rsid w:val="00912C1B"/>
    <w:rsid w:val="0092125E"/>
    <w:rsid w:val="00924319"/>
    <w:rsid w:val="009355C2"/>
    <w:rsid w:val="00952A7A"/>
    <w:rsid w:val="00956AA1"/>
    <w:rsid w:val="00974BF8"/>
    <w:rsid w:val="009A3B33"/>
    <w:rsid w:val="009A45A0"/>
    <w:rsid w:val="009B35B5"/>
    <w:rsid w:val="009B3A56"/>
    <w:rsid w:val="009B4773"/>
    <w:rsid w:val="009D2556"/>
    <w:rsid w:val="009D412C"/>
    <w:rsid w:val="009E38C7"/>
    <w:rsid w:val="00A371D8"/>
    <w:rsid w:val="00A620D5"/>
    <w:rsid w:val="00A630FD"/>
    <w:rsid w:val="00A67285"/>
    <w:rsid w:val="00A74908"/>
    <w:rsid w:val="00A91213"/>
    <w:rsid w:val="00A960DC"/>
    <w:rsid w:val="00AA29B1"/>
    <w:rsid w:val="00AA387F"/>
    <w:rsid w:val="00AA66D7"/>
    <w:rsid w:val="00AA70D0"/>
    <w:rsid w:val="00AC3653"/>
    <w:rsid w:val="00AE0241"/>
    <w:rsid w:val="00AE5008"/>
    <w:rsid w:val="00B11401"/>
    <w:rsid w:val="00B12D81"/>
    <w:rsid w:val="00B26302"/>
    <w:rsid w:val="00B37B3B"/>
    <w:rsid w:val="00B44C47"/>
    <w:rsid w:val="00B57756"/>
    <w:rsid w:val="00B57F4F"/>
    <w:rsid w:val="00B66E6B"/>
    <w:rsid w:val="00B7636D"/>
    <w:rsid w:val="00B80CF1"/>
    <w:rsid w:val="00B80F90"/>
    <w:rsid w:val="00BA2A38"/>
    <w:rsid w:val="00BA31C4"/>
    <w:rsid w:val="00BA4945"/>
    <w:rsid w:val="00BA6696"/>
    <w:rsid w:val="00BB02E6"/>
    <w:rsid w:val="00BD0C60"/>
    <w:rsid w:val="00C17BCF"/>
    <w:rsid w:val="00C2128E"/>
    <w:rsid w:val="00C3246A"/>
    <w:rsid w:val="00C61EA0"/>
    <w:rsid w:val="00C65564"/>
    <w:rsid w:val="00CA61D8"/>
    <w:rsid w:val="00CD1D98"/>
    <w:rsid w:val="00CF1267"/>
    <w:rsid w:val="00D13200"/>
    <w:rsid w:val="00D26769"/>
    <w:rsid w:val="00D27AF8"/>
    <w:rsid w:val="00D6543F"/>
    <w:rsid w:val="00D74E0C"/>
    <w:rsid w:val="00D8068C"/>
    <w:rsid w:val="00D94688"/>
    <w:rsid w:val="00DA2D18"/>
    <w:rsid w:val="00DA347A"/>
    <w:rsid w:val="00DB5A2E"/>
    <w:rsid w:val="00DC0528"/>
    <w:rsid w:val="00DC1104"/>
    <w:rsid w:val="00DC7466"/>
    <w:rsid w:val="00DC7E1C"/>
    <w:rsid w:val="00DE34AC"/>
    <w:rsid w:val="00DE65A2"/>
    <w:rsid w:val="00DF2DCC"/>
    <w:rsid w:val="00E01D0E"/>
    <w:rsid w:val="00E16215"/>
    <w:rsid w:val="00E31650"/>
    <w:rsid w:val="00E31D71"/>
    <w:rsid w:val="00E35169"/>
    <w:rsid w:val="00E53724"/>
    <w:rsid w:val="00E552C8"/>
    <w:rsid w:val="00E75006"/>
    <w:rsid w:val="00E84350"/>
    <w:rsid w:val="00E85863"/>
    <w:rsid w:val="00E91AE4"/>
    <w:rsid w:val="00E93B6C"/>
    <w:rsid w:val="00EA431D"/>
    <w:rsid w:val="00EB0C6D"/>
    <w:rsid w:val="00EC4BCD"/>
    <w:rsid w:val="00EE60AD"/>
    <w:rsid w:val="00F00D42"/>
    <w:rsid w:val="00F217D3"/>
    <w:rsid w:val="00F231AE"/>
    <w:rsid w:val="00F33F5E"/>
    <w:rsid w:val="00F60840"/>
    <w:rsid w:val="00F75B86"/>
    <w:rsid w:val="00F77933"/>
    <w:rsid w:val="00F8411A"/>
    <w:rsid w:val="00FB1673"/>
    <w:rsid w:val="00FB315C"/>
    <w:rsid w:val="00FC1405"/>
    <w:rsid w:val="00FF0913"/>
    <w:rsid w:val="00FF162F"/>
    <w:rsid w:val="00FF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30791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71D8"/>
    <w:pPr>
      <w:spacing w:before="120" w:after="120" w:line="288" w:lineRule="auto"/>
    </w:pPr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4DB"/>
    <w:pPr>
      <w:keepNext/>
      <w:keepLines/>
      <w:pBdr>
        <w:bottom w:val="single" w:sz="24" w:space="4" w:color="F0CDA1" w:themeColor="accent1"/>
      </w:pBdr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spacing w:line="240" w:lineRule="auto"/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qFormat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5C7E0C"/>
    <w:pPr>
      <w:pBdr>
        <w:top w:val="single" w:sz="8" w:space="1" w:color="64B2C1" w:themeColor="background2"/>
      </w:pBdr>
      <w:tabs>
        <w:tab w:val="right" w:pos="10080"/>
      </w:tabs>
      <w:spacing w:after="0" w:line="240" w:lineRule="auto"/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5C7E0C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spacing w:after="0"/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spacing w:after="0" w:line="240" w:lineRule="auto"/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854DB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semiHidden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pPr>
      <w:spacing w:after="0" w:line="240" w:lineRule="auto"/>
    </w:pPr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6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qFormat/>
    <w:rsid w:val="00685B4E"/>
    <w:pPr>
      <w:numPr>
        <w:numId w:val="32"/>
      </w:numPr>
      <w:spacing w:before="0" w:line="276" w:lineRule="auto"/>
    </w:p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35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 w:line="240" w:lineRule="auto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 w:line="240" w:lineRule="auto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 w:line="240" w:lineRule="auto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 w:line="240" w:lineRule="auto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8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30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29"/>
      </w:numPr>
      <w:spacing w:before="0" w:after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31"/>
      </w:numPr>
      <w:spacing w:before="0" w:after="0" w:line="240" w:lineRule="auto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 w:after="0" w:line="240" w:lineRule="auto"/>
    </w:pPr>
    <w:rPr>
      <w:color w:val="2F2F2F"/>
      <w:sz w:val="18"/>
    </w:rPr>
  </w:style>
  <w:style w:type="paragraph" w:styleId="ListNumber2">
    <w:name w:val="List Number 2"/>
    <w:basedOn w:val="Normal"/>
    <w:uiPriority w:val="99"/>
    <w:qFormat/>
    <w:rsid w:val="00685B4E"/>
    <w:pPr>
      <w:numPr>
        <w:ilvl w:val="1"/>
        <w:numId w:val="32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A67285"/>
    <w:pPr>
      <w:spacing w:before="0" w:after="0"/>
    </w:pPr>
  </w:style>
  <w:style w:type="paragraph" w:customStyle="1" w:styleId="Header1">
    <w:name w:val="Header 1"/>
    <w:basedOn w:val="Normal"/>
    <w:next w:val="Normal"/>
    <w:link w:val="Header1Char"/>
    <w:uiPriority w:val="99"/>
    <w:qFormat/>
    <w:rsid w:val="003639D2"/>
    <w:pPr>
      <w:spacing w:before="0" w:after="0" w:line="240" w:lineRule="auto"/>
    </w:pPr>
    <w:rPr>
      <w:rFonts w:asciiTheme="majorHAnsi" w:hAnsiTheme="majorHAnsi"/>
      <w:b/>
      <w:caps/>
      <w:color w:val="107082" w:themeColor="accent2"/>
      <w:sz w:val="28"/>
    </w:rPr>
  </w:style>
  <w:style w:type="character" w:customStyle="1" w:styleId="Header1Char">
    <w:name w:val="Header 1 Char"/>
    <w:basedOn w:val="DefaultParagraphFont"/>
    <w:link w:val="Header1"/>
    <w:uiPriority w:val="99"/>
    <w:rsid w:val="00A371D8"/>
    <w:rPr>
      <w:rFonts w:asciiTheme="majorHAnsi" w:hAnsiTheme="majorHAnsi"/>
      <w:b/>
      <w:caps/>
      <w:color w:val="107082" w:themeColor="accen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shanth\AppData\Roaming\Microsoft\Templates\Small%20business%20startup%20checklis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30461EF64864E0B894C43545284DF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F6AF74-53D7-4CD1-91F6-13445EE0E18B}"/>
      </w:docPartPr>
      <w:docPartBody>
        <w:p w:rsidR="00000000" w:rsidRDefault="00960F63">
          <w:pPr>
            <w:pStyle w:val="B30461EF64864E0B894C43545284DF90"/>
          </w:pPr>
          <w:r w:rsidRPr="003639D2">
            <w:t>OFFICE</w:t>
          </w:r>
          <w:r w:rsidRPr="003639D2">
            <w:t>-BASED AGENCY</w:t>
          </w:r>
        </w:p>
      </w:docPartBody>
    </w:docPart>
    <w:docPart>
      <w:docPartPr>
        <w:name w:val="A6EE44FF66734573A9F296F3F76652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FDAC88-CDDF-4735-A8E7-478C22506CCB}"/>
      </w:docPartPr>
      <w:docPartBody>
        <w:p w:rsidR="00000000" w:rsidRDefault="00960F63">
          <w:pPr>
            <w:pStyle w:val="A6EE44FF66734573A9F296F3F766521C"/>
          </w:pPr>
          <w:r w:rsidRPr="003639D2">
            <w:t>Startup Checklist</w:t>
          </w:r>
        </w:p>
      </w:docPartBody>
    </w:docPart>
    <w:docPart>
      <w:docPartPr>
        <w:name w:val="92C7E37E0A934485A8956E6F34C066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EE812F-66EF-422C-97F4-7E7BAED44621}"/>
      </w:docPartPr>
      <w:docPartBody>
        <w:p w:rsidR="00000000" w:rsidRDefault="00960F63">
          <w:pPr>
            <w:pStyle w:val="92C7E37E0A934485A8956E6F34C06616"/>
          </w:pPr>
          <w:r w:rsidRPr="00207A17">
            <w:t xml:space="preserve">Let the local or regional press know you are opening and </w:t>
          </w:r>
          <w:r w:rsidRPr="00207A17">
            <w:t>when.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altName w:val="Gill Sans MT"/>
    <w:charset w:val="00"/>
    <w:family w:val="swiss"/>
    <w:pitch w:val="variable"/>
    <w:sig w:usb0="00000003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63"/>
    <w:rsid w:val="00960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30461EF64864E0B894C43545284DF90">
    <w:name w:val="B30461EF64864E0B894C43545284DF90"/>
  </w:style>
  <w:style w:type="paragraph" w:customStyle="1" w:styleId="A6EE44FF66734573A9F296F3F766521C">
    <w:name w:val="A6EE44FF66734573A9F296F3F766521C"/>
  </w:style>
  <w:style w:type="paragraph" w:customStyle="1" w:styleId="B634FF59688C48B198E88B7F0E0533D6">
    <w:name w:val="B634FF59688C48B198E88B7F0E0533D6"/>
  </w:style>
  <w:style w:type="paragraph" w:customStyle="1" w:styleId="70A49C1AF2964E4C9856AB2E1BACB48A">
    <w:name w:val="70A49C1AF2964E4C9856AB2E1BACB48A"/>
  </w:style>
  <w:style w:type="paragraph" w:customStyle="1" w:styleId="23D2C8FD4CD24829A6D819CD9B7C6755">
    <w:name w:val="23D2C8FD4CD24829A6D819CD9B7C6755"/>
  </w:style>
  <w:style w:type="paragraph" w:customStyle="1" w:styleId="4346B7FD2762479E9E6642B37AC0C082">
    <w:name w:val="4346B7FD2762479E9E6642B37AC0C082"/>
  </w:style>
  <w:style w:type="paragraph" w:customStyle="1" w:styleId="F52D0FD66A954188AF9CC9365D253242">
    <w:name w:val="F52D0FD66A954188AF9CC9365D253242"/>
  </w:style>
  <w:style w:type="paragraph" w:customStyle="1" w:styleId="C7A2CB0F8E9B4EDD80DBD5B1E106F10C">
    <w:name w:val="C7A2CB0F8E9B4EDD80DBD5B1E106F10C"/>
  </w:style>
  <w:style w:type="paragraph" w:customStyle="1" w:styleId="C322640803764B5B9A858E1A746BB72D">
    <w:name w:val="C322640803764B5B9A858E1A746BB72D"/>
  </w:style>
  <w:style w:type="paragraph" w:customStyle="1" w:styleId="92678BD9DD894A008C26C39B8064ADC0">
    <w:name w:val="92678BD9DD894A008C26C39B8064ADC0"/>
  </w:style>
  <w:style w:type="paragraph" w:customStyle="1" w:styleId="17FA758DED104FEA8A4115C2F0A63367">
    <w:name w:val="17FA758DED104FEA8A4115C2F0A63367"/>
  </w:style>
  <w:style w:type="paragraph" w:customStyle="1" w:styleId="3E79AB6353CD4303AC048D418D3C6284">
    <w:name w:val="3E79AB6353CD4303AC048D418D3C6284"/>
  </w:style>
  <w:style w:type="paragraph" w:customStyle="1" w:styleId="504BC1FFD99648C18CCB544948F42D2E">
    <w:name w:val="504BC1FFD99648C18CCB544948F42D2E"/>
  </w:style>
  <w:style w:type="paragraph" w:customStyle="1" w:styleId="9BBDB198731E4987BA653815F36C76AF">
    <w:name w:val="9BBDB198731E4987BA653815F36C76AF"/>
  </w:style>
  <w:style w:type="paragraph" w:customStyle="1" w:styleId="30187AD02A5641B592B8309E2B9F7C90">
    <w:name w:val="30187AD02A5641B592B8309E2B9F7C90"/>
  </w:style>
  <w:style w:type="paragraph" w:customStyle="1" w:styleId="A4162FC57FBA41F19E422621E18A5E73">
    <w:name w:val="A4162FC57FBA41F19E422621E18A5E73"/>
  </w:style>
  <w:style w:type="paragraph" w:customStyle="1" w:styleId="9BAF0C2D2BFF4D67BAE0B86638AD2CEE">
    <w:name w:val="9BAF0C2D2BFF4D67BAE0B86638AD2CEE"/>
  </w:style>
  <w:style w:type="paragraph" w:customStyle="1" w:styleId="B07CF8EEBBF14DCB87300509BDABDCD4">
    <w:name w:val="B07CF8EEBBF14DCB87300509BDABDCD4"/>
  </w:style>
  <w:style w:type="paragraph" w:customStyle="1" w:styleId="A7A146DB5C0A45748D018B47F203AB74">
    <w:name w:val="A7A146DB5C0A45748D018B47F203AB74"/>
  </w:style>
  <w:style w:type="paragraph" w:customStyle="1" w:styleId="C58B77434BE04B93B3F61E00E5C67F83">
    <w:name w:val="C58B77434BE04B93B3F61E00E5C67F83"/>
  </w:style>
  <w:style w:type="paragraph" w:customStyle="1" w:styleId="6D99A2939F614B34981844E8BDF9FD02">
    <w:name w:val="6D99A2939F614B34981844E8BDF9FD02"/>
  </w:style>
  <w:style w:type="paragraph" w:customStyle="1" w:styleId="7BA92E232FB04B0A912F6AFECB9FAD70">
    <w:name w:val="7BA92E232FB04B0A912F6AFECB9FAD70"/>
  </w:style>
  <w:style w:type="paragraph" w:customStyle="1" w:styleId="70470F7581A94062B3704E5C99AE5AF4">
    <w:name w:val="70470F7581A94062B3704E5C99AE5AF4"/>
  </w:style>
  <w:style w:type="paragraph" w:customStyle="1" w:styleId="8F185078241049879004E1A686446DAC">
    <w:name w:val="8F185078241049879004E1A686446DAC"/>
  </w:style>
  <w:style w:type="paragraph" w:customStyle="1" w:styleId="99AF0A524F6E429181ED6138BF00AFC9">
    <w:name w:val="99AF0A524F6E429181ED6138BF00AFC9"/>
  </w:style>
  <w:style w:type="paragraph" w:customStyle="1" w:styleId="CCF6E80AD866495CA0B48078FAA173BC">
    <w:name w:val="CCF6E80AD866495CA0B48078FAA173BC"/>
  </w:style>
  <w:style w:type="paragraph" w:customStyle="1" w:styleId="8B3E9EC9C814491A91892B5F53FB5D91">
    <w:name w:val="8B3E9EC9C814491A91892B5F53FB5D91"/>
  </w:style>
  <w:style w:type="paragraph" w:customStyle="1" w:styleId="6AD56DFA5AA04E208A0AE9FD8FDCE9C5">
    <w:name w:val="6AD56DFA5AA04E208A0AE9FD8FDCE9C5"/>
  </w:style>
  <w:style w:type="paragraph" w:customStyle="1" w:styleId="E95F17ECD504481C9670F4530CB93457">
    <w:name w:val="E95F17ECD504481C9670F4530CB93457"/>
  </w:style>
  <w:style w:type="paragraph" w:customStyle="1" w:styleId="8C0D8367BCFB4C7ABDFA3511A18DA7C2">
    <w:name w:val="8C0D8367BCFB4C7ABDFA3511A18DA7C2"/>
  </w:style>
  <w:style w:type="paragraph" w:customStyle="1" w:styleId="1BEAA3BC186B47338E7781F00CC14D02">
    <w:name w:val="1BEAA3BC186B47338E7781F00CC14D02"/>
  </w:style>
  <w:style w:type="paragraph" w:customStyle="1" w:styleId="5DDD9E4FEE75444796B4815A97C87C6D">
    <w:name w:val="5DDD9E4FEE75444796B4815A97C87C6D"/>
  </w:style>
  <w:style w:type="paragraph" w:customStyle="1" w:styleId="7ECCDDD727CA4BD6832C2E2156B2F8F8">
    <w:name w:val="7ECCDDD727CA4BD6832C2E2156B2F8F8"/>
  </w:style>
  <w:style w:type="paragraph" w:customStyle="1" w:styleId="AC1695BE624E41289DB34B021B78CA75">
    <w:name w:val="AC1695BE624E41289DB34B021B78CA75"/>
  </w:style>
  <w:style w:type="paragraph" w:customStyle="1" w:styleId="335B366154694B4E903CCBE9DF97B2AB">
    <w:name w:val="335B366154694B4E903CCBE9DF97B2AB"/>
  </w:style>
  <w:style w:type="paragraph" w:customStyle="1" w:styleId="31D07E155FD941178E739F0ED3A1BFBF">
    <w:name w:val="31D07E155FD941178E739F0ED3A1BFBF"/>
  </w:style>
  <w:style w:type="paragraph" w:customStyle="1" w:styleId="C6A76897F269450A89B7AD1CCB224F4C">
    <w:name w:val="C6A76897F269450A89B7AD1CCB224F4C"/>
  </w:style>
  <w:style w:type="paragraph" w:customStyle="1" w:styleId="F8B7E10F2A9C4AE1BC71983F0FF37958">
    <w:name w:val="F8B7E10F2A9C4AE1BC71983F0FF37958"/>
  </w:style>
  <w:style w:type="paragraph" w:customStyle="1" w:styleId="4575B0C0971041A689B6014D4842BCA6">
    <w:name w:val="4575B0C0971041A689B6014D4842BCA6"/>
  </w:style>
  <w:style w:type="paragraph" w:customStyle="1" w:styleId="7E0673F5B74848698D405E0E7C89C314">
    <w:name w:val="7E0673F5B74848698D405E0E7C89C314"/>
  </w:style>
  <w:style w:type="paragraph" w:customStyle="1" w:styleId="0E09A815DA0442C78325F1809C9B2B5A">
    <w:name w:val="0E09A815DA0442C78325F1809C9B2B5A"/>
  </w:style>
  <w:style w:type="paragraph" w:customStyle="1" w:styleId="90AD0503FCEF4F68B5B5A6F6DBE21D8C">
    <w:name w:val="90AD0503FCEF4F68B5B5A6F6DBE21D8C"/>
  </w:style>
  <w:style w:type="paragraph" w:customStyle="1" w:styleId="59F45E1653594CAD942CAB42FE55B6BC">
    <w:name w:val="59F45E1653594CAD942CAB42FE55B6BC"/>
  </w:style>
  <w:style w:type="paragraph" w:customStyle="1" w:styleId="1454CE3F1F974870B2E6A814B92BE179">
    <w:name w:val="1454CE3F1F974870B2E6A814B92BE179"/>
  </w:style>
  <w:style w:type="paragraph" w:customStyle="1" w:styleId="2A7E0D48310545279F099E222D42DAE3">
    <w:name w:val="2A7E0D48310545279F099E222D42DAE3"/>
  </w:style>
  <w:style w:type="paragraph" w:customStyle="1" w:styleId="916D3C262F5644488C6F16E0B4BCAA7E">
    <w:name w:val="916D3C262F5644488C6F16E0B4BCAA7E"/>
  </w:style>
  <w:style w:type="paragraph" w:customStyle="1" w:styleId="83B7B2D453F246459D7A2A46634947BA">
    <w:name w:val="83B7B2D453F246459D7A2A46634947BA"/>
  </w:style>
  <w:style w:type="paragraph" w:customStyle="1" w:styleId="83A7DF67CB974582922BB1FD3E1CB4B1">
    <w:name w:val="83A7DF67CB974582922BB1FD3E1CB4B1"/>
  </w:style>
  <w:style w:type="paragraph" w:customStyle="1" w:styleId="4C453C0E92C841169C996D3A0F2FE873">
    <w:name w:val="4C453C0E92C841169C996D3A0F2FE873"/>
  </w:style>
  <w:style w:type="paragraph" w:customStyle="1" w:styleId="7DD4B3DDBDE24190BBA0108662CB6FA4">
    <w:name w:val="7DD4B3DDBDE24190BBA0108662CB6FA4"/>
  </w:style>
  <w:style w:type="paragraph" w:customStyle="1" w:styleId="B0FDF8D84B3E4101B894E2B5656BE85C">
    <w:name w:val="B0FDF8D84B3E4101B894E2B5656BE85C"/>
  </w:style>
  <w:style w:type="paragraph" w:customStyle="1" w:styleId="9B641B75633D4F62BB6E58BF47DC6F3E">
    <w:name w:val="9B641B75633D4F62BB6E58BF47DC6F3E"/>
  </w:style>
  <w:style w:type="paragraph" w:customStyle="1" w:styleId="C2FA500686A44E9EA39D50ABEECF82F5">
    <w:name w:val="C2FA500686A44E9EA39D50ABEECF82F5"/>
  </w:style>
  <w:style w:type="paragraph" w:customStyle="1" w:styleId="F54746C76D68472E9FFEC46826D6BDE7">
    <w:name w:val="F54746C76D68472E9FFEC46826D6BDE7"/>
  </w:style>
  <w:style w:type="paragraph" w:customStyle="1" w:styleId="1BC564D98D8544098191767F40520AAA">
    <w:name w:val="1BC564D98D8544098191767F40520AAA"/>
  </w:style>
  <w:style w:type="paragraph" w:customStyle="1" w:styleId="B1794976491E4139A522D5A4660EF967">
    <w:name w:val="B1794976491E4139A522D5A4660EF967"/>
  </w:style>
  <w:style w:type="paragraph" w:customStyle="1" w:styleId="47F1217A805444DB8545AE4D1C40A34C">
    <w:name w:val="47F1217A805444DB8545AE4D1C40A34C"/>
  </w:style>
  <w:style w:type="paragraph" w:customStyle="1" w:styleId="D22533AFBFC34B18BBB3A0B457D906A6">
    <w:name w:val="D22533AFBFC34B18BBB3A0B457D906A6"/>
  </w:style>
  <w:style w:type="paragraph" w:customStyle="1" w:styleId="04E8CC55F7374FE2BD56B303899A3557">
    <w:name w:val="04E8CC55F7374FE2BD56B303899A3557"/>
  </w:style>
  <w:style w:type="paragraph" w:customStyle="1" w:styleId="40B840C4A8554F879252922F511EC9C5">
    <w:name w:val="40B840C4A8554F879252922F511EC9C5"/>
  </w:style>
  <w:style w:type="paragraph" w:customStyle="1" w:styleId="B36BC004A569410CA6FF2E9ED4B9EB8B">
    <w:name w:val="B36BC004A569410CA6FF2E9ED4B9EB8B"/>
  </w:style>
  <w:style w:type="paragraph" w:customStyle="1" w:styleId="0C10631D45544C3DBF564D238851A0B8">
    <w:name w:val="0C10631D45544C3DBF564D238851A0B8"/>
  </w:style>
  <w:style w:type="paragraph" w:customStyle="1" w:styleId="3C6FA1A790314A60A9EB1CEF2D05DE0F">
    <w:name w:val="3C6FA1A790314A60A9EB1CEF2D05DE0F"/>
  </w:style>
  <w:style w:type="paragraph" w:customStyle="1" w:styleId="AF38483AE7C74E978226D6ED5F343613">
    <w:name w:val="AF38483AE7C74E978226D6ED5F343613"/>
  </w:style>
  <w:style w:type="paragraph" w:customStyle="1" w:styleId="E5617D3E045E47A699EE9C8818072391">
    <w:name w:val="E5617D3E045E47A699EE9C8818072391"/>
  </w:style>
  <w:style w:type="paragraph" w:customStyle="1" w:styleId="20298327135645859397DFA7E4447EF7">
    <w:name w:val="20298327135645859397DFA7E4447EF7"/>
  </w:style>
  <w:style w:type="paragraph" w:customStyle="1" w:styleId="92B09606EEB74132A11CBBD5ECECBEF7">
    <w:name w:val="92B09606EEB74132A11CBBD5ECECBEF7"/>
  </w:style>
  <w:style w:type="paragraph" w:customStyle="1" w:styleId="6F01E347D9A941F588D91DB0225E5147">
    <w:name w:val="6F01E347D9A941F588D91DB0225E5147"/>
  </w:style>
  <w:style w:type="paragraph" w:customStyle="1" w:styleId="B3342F5357FA4DA18A45559B3FA6ED49">
    <w:name w:val="B3342F5357FA4DA18A45559B3FA6ED49"/>
  </w:style>
  <w:style w:type="paragraph" w:customStyle="1" w:styleId="BAF3C48C938246A394EE1CF2F9705D92">
    <w:name w:val="BAF3C48C938246A394EE1CF2F9705D92"/>
  </w:style>
  <w:style w:type="paragraph" w:customStyle="1" w:styleId="2F539CF69D024C25B89112C7F65E7FB1">
    <w:name w:val="2F539CF69D024C25B89112C7F65E7FB1"/>
  </w:style>
  <w:style w:type="paragraph" w:customStyle="1" w:styleId="E6A73A22FBF747BAB7CD6A030BE5D81E">
    <w:name w:val="E6A73A22FBF747BAB7CD6A030BE5D81E"/>
  </w:style>
  <w:style w:type="paragraph" w:customStyle="1" w:styleId="9EECE55C7B5A47D7B3A69E3DC42BC22E">
    <w:name w:val="9EECE55C7B5A47D7B3A69E3DC42BC22E"/>
  </w:style>
  <w:style w:type="paragraph" w:customStyle="1" w:styleId="0DB5BE4A6B8442CEA95EDB00F32C982B">
    <w:name w:val="0DB5BE4A6B8442CEA95EDB00F32C982B"/>
  </w:style>
  <w:style w:type="paragraph" w:customStyle="1" w:styleId="DB656FFCED464EC4B007C3842F056A0E">
    <w:name w:val="DB656FFCED464EC4B007C3842F056A0E"/>
  </w:style>
  <w:style w:type="paragraph" w:customStyle="1" w:styleId="B35F2A1AB3904C8C892A09A9F101B494">
    <w:name w:val="B35F2A1AB3904C8C892A09A9F101B494"/>
  </w:style>
  <w:style w:type="paragraph" w:customStyle="1" w:styleId="369E767C3DC8478790906DB257D404AD">
    <w:name w:val="369E767C3DC8478790906DB257D404AD"/>
  </w:style>
  <w:style w:type="paragraph" w:customStyle="1" w:styleId="388DAA3FC145449A9BBCC957E3FCBF29">
    <w:name w:val="388DAA3FC145449A9BBCC957E3FCBF29"/>
  </w:style>
  <w:style w:type="paragraph" w:customStyle="1" w:styleId="8A5D347DA4964C8DB1F38DF17B63AB6B">
    <w:name w:val="8A5D347DA4964C8DB1F38DF17B63AB6B"/>
  </w:style>
  <w:style w:type="paragraph" w:customStyle="1" w:styleId="FB7D646C70B2470B89287F02C4AF662F">
    <w:name w:val="FB7D646C70B2470B89287F02C4AF662F"/>
  </w:style>
  <w:style w:type="paragraph" w:customStyle="1" w:styleId="9D5E80CF1DD941EEB4106D766E49D3AF">
    <w:name w:val="9D5E80CF1DD941EEB4106D766E49D3AF"/>
  </w:style>
  <w:style w:type="paragraph" w:customStyle="1" w:styleId="0A7007274DAD48D0BF9DD90D9224B6D3">
    <w:name w:val="0A7007274DAD48D0BF9DD90D9224B6D3"/>
  </w:style>
  <w:style w:type="paragraph" w:customStyle="1" w:styleId="548B276848884349995238E6856898E5">
    <w:name w:val="548B276848884349995238E6856898E5"/>
  </w:style>
  <w:style w:type="paragraph" w:customStyle="1" w:styleId="1C8F60DE156E4039AAC04BD2F8198C97">
    <w:name w:val="1C8F60DE156E4039AAC04BD2F8198C97"/>
  </w:style>
  <w:style w:type="paragraph" w:customStyle="1" w:styleId="00243AED8524435EA4C804CD04FABD3D">
    <w:name w:val="00243AED8524435EA4C804CD04FABD3D"/>
  </w:style>
  <w:style w:type="paragraph" w:customStyle="1" w:styleId="F50506D8A9474B41A8EB5B3E973AE4CA">
    <w:name w:val="F50506D8A9474B41A8EB5B3E973AE4CA"/>
  </w:style>
  <w:style w:type="paragraph" w:customStyle="1" w:styleId="420D9EE75B1C43F9AD1BEFB3E290221D">
    <w:name w:val="420D9EE75B1C43F9AD1BEFB3E290221D"/>
  </w:style>
  <w:style w:type="paragraph" w:customStyle="1" w:styleId="26EF7CF3C319483E93DFB4315CDBAEE1">
    <w:name w:val="26EF7CF3C319483E93DFB4315CDBAEE1"/>
  </w:style>
  <w:style w:type="paragraph" w:customStyle="1" w:styleId="582583D413F04B328FAD1C0F330C838F">
    <w:name w:val="582583D413F04B328FAD1C0F330C838F"/>
  </w:style>
  <w:style w:type="paragraph" w:customStyle="1" w:styleId="C110C33DC86A409D8FA67981D8D45EAA">
    <w:name w:val="C110C33DC86A409D8FA67981D8D45EAA"/>
  </w:style>
  <w:style w:type="paragraph" w:customStyle="1" w:styleId="92C7E37E0A934485A8956E6F34C06616">
    <w:name w:val="92C7E37E0A934485A8956E6F34C06616"/>
  </w:style>
  <w:style w:type="paragraph" w:customStyle="1" w:styleId="BEC65F29484649629554E97546C5BD5B">
    <w:name w:val="BEC65F29484649629554E97546C5BD5B"/>
  </w:style>
  <w:style w:type="paragraph" w:customStyle="1" w:styleId="BD728608A5274F7CA33A59C3C69CBF37">
    <w:name w:val="BD728608A5274F7CA33A59C3C69CBF37"/>
  </w:style>
  <w:style w:type="paragraph" w:customStyle="1" w:styleId="0547F045F282434587F435ED89FA7F98">
    <w:name w:val="0547F045F282434587F435ED89FA7F98"/>
  </w:style>
  <w:style w:type="paragraph" w:customStyle="1" w:styleId="04D18A2532AA47C1A4E7A8D8FC4216A7">
    <w:name w:val="04D18A2532AA47C1A4E7A8D8FC4216A7"/>
  </w:style>
  <w:style w:type="paragraph" w:customStyle="1" w:styleId="A8BF24B80F3B4A58B709C5E21F45A241">
    <w:name w:val="A8BF24B80F3B4A58B709C5E21F45A241"/>
  </w:style>
  <w:style w:type="paragraph" w:customStyle="1" w:styleId="1498BE38B330493A99375DE4E6EE1D31">
    <w:name w:val="1498BE38B330493A99375DE4E6EE1D31"/>
  </w:style>
  <w:style w:type="paragraph" w:customStyle="1" w:styleId="73D47A533A9A48A183675089AF270CD5">
    <w:name w:val="73D47A533A9A48A183675089AF270C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89E3B718-8B27-48AF-8E10-37ABDC429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B0036D-8DA9-4D7D-BF06-842080EC8FE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59B6AF4-E925-4A75-A45E-1B6610FC17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2AE156F-FAD6-48D0-AB60-1722333C836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 business startup checklist</Template>
  <TotalTime>0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Decision Tree</vt:lpstr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Decision Tree</dc:title>
  <dc:subject/>
  <dc:creator/>
  <cp:keywords/>
  <dc:description/>
  <cp:lastModifiedBy/>
  <cp:revision>1</cp:revision>
  <dcterms:created xsi:type="dcterms:W3CDTF">2022-02-01T11:57:00Z</dcterms:created>
  <dcterms:modified xsi:type="dcterms:W3CDTF">2022-02-01T14:51:00Z</dcterms:modified>
  <cp:contentStatus>Prashanth.S 19MID0020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